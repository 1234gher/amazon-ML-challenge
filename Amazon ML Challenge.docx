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ED190" w14:textId="77777777" w:rsidR="00F251B2" w:rsidRPr="004B7F3D" w:rsidRDefault="009C16E9">
      <w:pPr>
        <w:pStyle w:val="Title"/>
        <w:rPr>
          <w:color w:val="0D0D0D" w:themeColor="text1" w:themeTint="F2"/>
          <w:sz w:val="60"/>
          <w:szCs w:val="60"/>
        </w:rPr>
      </w:pPr>
      <w:r w:rsidRPr="004B7F3D">
        <w:rPr>
          <w:color w:val="0D0D0D" w:themeColor="text1" w:themeTint="F2"/>
          <w:sz w:val="60"/>
          <w:szCs w:val="60"/>
        </w:rPr>
        <w:t>Amazon ML Engineer Hiring Challenge</w:t>
      </w:r>
    </w:p>
    <w:p w14:paraId="360A5A54" w14:textId="77777777" w:rsidR="00F251B2" w:rsidRDefault="009C16E9" w:rsidP="009C16E9">
      <w:pPr>
        <w:pStyle w:val="Author"/>
      </w:pPr>
      <w:r>
        <w:t xml:space="preserve">Girish </w:t>
      </w:r>
      <w:proofErr w:type="spellStart"/>
      <w:r>
        <w:t>Ewoorkar</w:t>
      </w:r>
      <w:proofErr w:type="spellEnd"/>
    </w:p>
    <w:p w14:paraId="46381A43" w14:textId="77777777" w:rsidR="00F251B2" w:rsidRPr="004B7F3D" w:rsidRDefault="009C16E9">
      <w:pPr>
        <w:pStyle w:val="Heading1"/>
        <w:rPr>
          <w:sz w:val="30"/>
          <w:szCs w:val="30"/>
        </w:rPr>
      </w:pPr>
      <w:r w:rsidRPr="004B7F3D">
        <w:rPr>
          <w:sz w:val="30"/>
          <w:szCs w:val="30"/>
        </w:rPr>
        <w:t>1)What are Pros and Cons of recommendation by this approach</w:t>
      </w:r>
    </w:p>
    <w:p w14:paraId="71545CB2" w14:textId="77777777" w:rsidR="009C16E9" w:rsidRDefault="009C16E9">
      <w:r>
        <w:t>Pros are:-</w:t>
      </w:r>
    </w:p>
    <w:p w14:paraId="4C750922" w14:textId="77777777" w:rsidR="00F251B2" w:rsidRDefault="009C16E9" w:rsidP="009C16E9">
      <w:pPr>
        <w:pStyle w:val="ListBullet"/>
        <w:spacing w:after="40"/>
      </w:pPr>
      <w:r>
        <w:t xml:space="preserve">The </w:t>
      </w:r>
      <w:r w:rsidR="008741B4">
        <w:t>“</w:t>
      </w:r>
      <w:r w:rsidRPr="008741B4">
        <w:rPr>
          <w:b/>
          <w:bCs/>
        </w:rPr>
        <w:t>Implicit Data</w:t>
      </w:r>
      <w:r w:rsidR="008741B4">
        <w:t>”</w:t>
      </w:r>
      <w:r>
        <w:t xml:space="preserve"> is easily available unlike explicit Data.</w:t>
      </w:r>
    </w:p>
    <w:p w14:paraId="40EC298E" w14:textId="77777777" w:rsidR="001E1420" w:rsidRDefault="009C16E9" w:rsidP="001E1420">
      <w:pPr>
        <w:pStyle w:val="ListBullet"/>
        <w:spacing w:after="40"/>
      </w:pPr>
      <w:r>
        <w:t>Th</w:t>
      </w:r>
      <w:r w:rsidR="004B7F3D">
        <w:t>is ensures “</w:t>
      </w:r>
      <w:r w:rsidR="004B7F3D" w:rsidRPr="008741B4">
        <w:rPr>
          <w:b/>
          <w:bCs/>
        </w:rPr>
        <w:t>scalability</w:t>
      </w:r>
      <w:r w:rsidR="004B7F3D">
        <w:t xml:space="preserve">” </w:t>
      </w:r>
      <w:r w:rsidR="001E1420">
        <w:t>allowing us to tackle bigger datasets</w:t>
      </w:r>
      <w:r w:rsidR="004B7F3D">
        <w:t xml:space="preserve"> which is one of </w:t>
      </w:r>
      <w:r w:rsidR="001E1420">
        <w:t xml:space="preserve">the </w:t>
      </w:r>
      <w:proofErr w:type="gramStart"/>
      <w:r w:rsidR="004B7F3D">
        <w:t>drawback</w:t>
      </w:r>
      <w:proofErr w:type="gramEnd"/>
      <w:r w:rsidR="004B7F3D">
        <w:t xml:space="preserve"> o</w:t>
      </w:r>
      <w:r w:rsidR="001E1420">
        <w:t xml:space="preserve">f </w:t>
      </w:r>
      <w:r w:rsidR="004B7F3D">
        <w:t xml:space="preserve"> Collaborative filtering </w:t>
      </w:r>
      <w:r w:rsidR="001E1420">
        <w:t xml:space="preserve">(CF) </w:t>
      </w:r>
      <w:r w:rsidR="004B7F3D">
        <w:t>technique</w:t>
      </w:r>
    </w:p>
    <w:p w14:paraId="3F02FC03" w14:textId="77777777" w:rsidR="008741B4" w:rsidRDefault="001E1420" w:rsidP="008741B4">
      <w:pPr>
        <w:pStyle w:val="ListBullet"/>
        <w:spacing w:after="40"/>
      </w:pPr>
      <w:r>
        <w:t>Since CF based recommender system require Computations that are very expensive and grows exponentially with number of users and items, now by dividing customers into their respective cluster we can apply recommendation</w:t>
      </w:r>
      <w:r w:rsidR="008741B4">
        <w:t xml:space="preserve"> algorithm separately to each cluster there by </w:t>
      </w:r>
      <w:r w:rsidR="008741B4" w:rsidRPr="008741B4">
        <w:rPr>
          <w:b/>
          <w:bCs/>
        </w:rPr>
        <w:t>reducing the time complexity</w:t>
      </w:r>
      <w:r w:rsidR="008741B4">
        <w:t>.</w:t>
      </w:r>
    </w:p>
    <w:p w14:paraId="708AC73E" w14:textId="77777777" w:rsidR="008741B4" w:rsidRPr="00700A0E" w:rsidRDefault="008741B4" w:rsidP="001E1420">
      <w:pPr>
        <w:pStyle w:val="ListBullet"/>
        <w:spacing w:after="40"/>
      </w:pPr>
      <w:r>
        <w:t xml:space="preserve">Partially resolves issue of </w:t>
      </w:r>
      <w:r w:rsidR="007652DC">
        <w:t>“</w:t>
      </w:r>
      <w:r w:rsidR="007652DC" w:rsidRPr="007652DC">
        <w:rPr>
          <w:b/>
          <w:bCs/>
        </w:rPr>
        <w:t>Sparsity</w:t>
      </w:r>
      <w:r w:rsidRPr="008741B4">
        <w:rPr>
          <w:color w:val="0D0D0D" w:themeColor="text1" w:themeTint="F2"/>
        </w:rPr>
        <w:t>”</w:t>
      </w:r>
      <w:r>
        <w:rPr>
          <w:color w:val="0D0D0D" w:themeColor="text1" w:themeTint="F2"/>
        </w:rPr>
        <w:t xml:space="preserve"> , since we have classified the customer to their similar cate</w:t>
      </w:r>
      <w:r w:rsidR="007652DC">
        <w:rPr>
          <w:color w:val="0D0D0D" w:themeColor="text1" w:themeTint="F2"/>
        </w:rPr>
        <w:t xml:space="preserve">gory the  of user-items pair </w:t>
      </w:r>
      <w:r w:rsidR="00DA5CA7">
        <w:rPr>
          <w:color w:val="0D0D0D" w:themeColor="text1" w:themeTint="F2"/>
        </w:rPr>
        <w:t xml:space="preserve">in matrix </w:t>
      </w:r>
      <w:r w:rsidR="007652DC">
        <w:rPr>
          <w:color w:val="0D0D0D" w:themeColor="text1" w:themeTint="F2"/>
        </w:rPr>
        <w:t xml:space="preserve">is reduced </w:t>
      </w:r>
    </w:p>
    <w:p w14:paraId="170A92A8" w14:textId="77777777" w:rsidR="00700A0E" w:rsidRPr="007652DC" w:rsidRDefault="002166AA" w:rsidP="001E1420">
      <w:pPr>
        <w:pStyle w:val="ListBullet"/>
        <w:spacing w:after="40"/>
      </w:pPr>
      <w:r>
        <w:t>Partial “</w:t>
      </w:r>
      <w:proofErr w:type="spellStart"/>
      <w:r w:rsidRPr="002166AA">
        <w:rPr>
          <w:b/>
          <w:bCs/>
        </w:rPr>
        <w:t>personalizable</w:t>
      </w:r>
      <w:proofErr w:type="spellEnd"/>
      <w:r>
        <w:t>” as the goal is to understand user’s preference which indirectly reflect the opinion through observing user behavior by classifying them to similar group</w:t>
      </w:r>
    </w:p>
    <w:p w14:paraId="0BA8F7B3" w14:textId="77777777" w:rsidR="007652DC" w:rsidRDefault="007652DC" w:rsidP="007652DC">
      <w:pPr>
        <w:pStyle w:val="ListBullet"/>
        <w:numPr>
          <w:ilvl w:val="0"/>
          <w:numId w:val="0"/>
        </w:numPr>
        <w:spacing w:after="40"/>
      </w:pPr>
      <w:r>
        <w:t>Cons are:-</w:t>
      </w:r>
    </w:p>
    <w:p w14:paraId="6C333822" w14:textId="77777777" w:rsidR="007652DC" w:rsidRDefault="00C7486D" w:rsidP="007652DC">
      <w:pPr>
        <w:pStyle w:val="ListBullet"/>
        <w:spacing w:after="40"/>
      </w:pPr>
      <w:r>
        <w:t>As</w:t>
      </w:r>
      <w:r w:rsidR="009A1FD9">
        <w:t xml:space="preserve"> we are using implicit data for classifying user and among the feature was “</w:t>
      </w:r>
      <w:r w:rsidR="009A1FD9" w:rsidRPr="009A1FD9">
        <w:rPr>
          <w:b/>
          <w:bCs/>
        </w:rPr>
        <w:t>click through rate</w:t>
      </w:r>
      <w:r w:rsidR="009A1FD9">
        <w:t xml:space="preserve">” which was top important feature (according to my solution) in classifying the customer, the dataset is </w:t>
      </w:r>
      <w:r w:rsidR="009A1FD9" w:rsidRPr="009A1FD9">
        <w:rPr>
          <w:b/>
          <w:bCs/>
        </w:rPr>
        <w:t>heavily biased</w:t>
      </w:r>
      <w:r w:rsidR="009A1FD9">
        <w:t xml:space="preserve"> since the CTR is heavily dependent on position of link on the page.</w:t>
      </w:r>
    </w:p>
    <w:p w14:paraId="03FD73B4" w14:textId="77777777" w:rsidR="009A1FD9" w:rsidRDefault="009A1FD9" w:rsidP="007652DC">
      <w:pPr>
        <w:pStyle w:val="ListBullet"/>
        <w:spacing w:after="40"/>
      </w:pPr>
      <w:r>
        <w:t xml:space="preserve">Implicit feedback may not be the right choice to classify the user as the click on link might just teaching us about how </w:t>
      </w:r>
      <w:proofErr w:type="spellStart"/>
      <w:r>
        <w:t>clickbaity</w:t>
      </w:r>
      <w:proofErr w:type="spellEnd"/>
      <w:r>
        <w:t xml:space="preserve"> the link is rather than the relevance of actual preference of user.</w:t>
      </w:r>
    </w:p>
    <w:p w14:paraId="2D4C83E7" w14:textId="77777777" w:rsidR="009A1FD9" w:rsidRDefault="00DA5CA7" w:rsidP="007652DC">
      <w:pPr>
        <w:pStyle w:val="ListBullet"/>
        <w:spacing w:after="40"/>
      </w:pPr>
      <w:r>
        <w:t>“</w:t>
      </w:r>
      <w:r w:rsidRPr="00DA5CA7">
        <w:rPr>
          <w:b/>
          <w:bCs/>
          <w:color w:val="0D0D0D" w:themeColor="text1" w:themeTint="F2"/>
        </w:rPr>
        <w:t>Cold Start</w:t>
      </w:r>
      <w:r>
        <w:t xml:space="preserve">” w.r.t to user, if user </w:t>
      </w:r>
      <w:r w:rsidR="00700A0E">
        <w:t xml:space="preserve">is new </w:t>
      </w:r>
      <w:r>
        <w:t>has not interacted with the syste</w:t>
      </w:r>
      <w:r w:rsidR="00700A0E">
        <w:t xml:space="preserve">m much then </w:t>
      </w:r>
      <w:proofErr w:type="spellStart"/>
      <w:r w:rsidR="00700A0E">
        <w:t>its</w:t>
      </w:r>
      <w:proofErr w:type="spellEnd"/>
      <w:r w:rsidR="00700A0E">
        <w:t xml:space="preserve"> not possible to classify and recommend the items.</w:t>
      </w:r>
    </w:p>
    <w:p w14:paraId="6B6D01A4" w14:textId="77777777" w:rsidR="006D0C57" w:rsidRDefault="00235614" w:rsidP="007652DC">
      <w:pPr>
        <w:pStyle w:val="ListBullet"/>
        <w:spacing w:after="40"/>
      </w:pPr>
      <w:r>
        <w:t>Partially “</w:t>
      </w:r>
      <w:r w:rsidRPr="00235614">
        <w:rPr>
          <w:b/>
          <w:bCs/>
        </w:rPr>
        <w:t xml:space="preserve">Not </w:t>
      </w:r>
      <w:r>
        <w:rPr>
          <w:b/>
          <w:bCs/>
        </w:rPr>
        <w:t>p</w:t>
      </w:r>
      <w:r w:rsidRPr="00235614">
        <w:rPr>
          <w:b/>
          <w:bCs/>
        </w:rPr>
        <w:t>ersonalized</w:t>
      </w:r>
      <w:r>
        <w:t>” since recommendation are per cluster not per user as in CF.</w:t>
      </w:r>
    </w:p>
    <w:p w14:paraId="4FE4F0C8" w14:textId="77777777" w:rsidR="00700A0E" w:rsidRDefault="00700A0E" w:rsidP="007652DC">
      <w:pPr>
        <w:pStyle w:val="ListBullet"/>
        <w:spacing w:after="40"/>
      </w:pPr>
      <w:r>
        <w:t xml:space="preserve">Classifying the user and then recommending the items may not work for longer run since </w:t>
      </w:r>
    </w:p>
    <w:p w14:paraId="1CF5FA68" w14:textId="77777777" w:rsidR="00700A0E" w:rsidRDefault="00700A0E" w:rsidP="00700A0E">
      <w:pPr>
        <w:pStyle w:val="ListBullet"/>
        <w:numPr>
          <w:ilvl w:val="1"/>
          <w:numId w:val="28"/>
        </w:numPr>
        <w:spacing w:after="40"/>
      </w:pPr>
      <w:r>
        <w:t>user preference</w:t>
      </w:r>
      <w:r w:rsidR="002166AA">
        <w:t>/trends</w:t>
      </w:r>
      <w:r>
        <w:t xml:space="preserve"> </w:t>
      </w:r>
      <w:proofErr w:type="gramStart"/>
      <w:r>
        <w:t>changes</w:t>
      </w:r>
      <w:proofErr w:type="gramEnd"/>
      <w:r>
        <w:t xml:space="preserve"> over time hence the category which </w:t>
      </w:r>
      <w:r w:rsidR="002166AA">
        <w:t>user</w:t>
      </w:r>
      <w:r>
        <w:t xml:space="preserve"> belongs at time T may not be same at time </w:t>
      </w:r>
      <w:proofErr w:type="spellStart"/>
      <w:r>
        <w:t>T+k</w:t>
      </w:r>
      <w:proofErr w:type="spellEnd"/>
    </w:p>
    <w:p w14:paraId="239421C7" w14:textId="77777777" w:rsidR="00700A0E" w:rsidRDefault="002166AA" w:rsidP="00700A0E">
      <w:pPr>
        <w:pStyle w:val="ListBullet"/>
        <w:numPr>
          <w:ilvl w:val="1"/>
          <w:numId w:val="28"/>
        </w:numPr>
        <w:spacing w:after="40"/>
      </w:pPr>
      <w:r>
        <w:t xml:space="preserve">clustering/classifying is bit weak technique because it </w:t>
      </w:r>
      <w:proofErr w:type="gramStart"/>
      <w:r>
        <w:t>identify</w:t>
      </w:r>
      <w:proofErr w:type="gramEnd"/>
      <w:r>
        <w:t xml:space="preserve"> user groups and recommend each user in this group same items.</w:t>
      </w:r>
    </w:p>
    <w:p w14:paraId="04E09967" w14:textId="77777777" w:rsidR="006D0C57" w:rsidRDefault="006D0C57" w:rsidP="006D0C57">
      <w:pPr>
        <w:pStyle w:val="ListBullet"/>
        <w:numPr>
          <w:ilvl w:val="0"/>
          <w:numId w:val="0"/>
        </w:numPr>
        <w:spacing w:after="40"/>
        <w:ind w:left="749" w:hanging="259"/>
      </w:pPr>
    </w:p>
    <w:p w14:paraId="3769AA2F" w14:textId="77777777" w:rsidR="007652DC" w:rsidRDefault="007652DC" w:rsidP="007652DC">
      <w:pPr>
        <w:pStyle w:val="ListBullet"/>
        <w:numPr>
          <w:ilvl w:val="0"/>
          <w:numId w:val="0"/>
        </w:numPr>
        <w:spacing w:after="40"/>
      </w:pPr>
    </w:p>
    <w:p w14:paraId="6BB29587" w14:textId="77777777" w:rsidR="002166AA" w:rsidRDefault="002166AA" w:rsidP="002166AA">
      <w:pPr>
        <w:pStyle w:val="Heading1"/>
        <w:rPr>
          <w:sz w:val="30"/>
          <w:szCs w:val="30"/>
        </w:rPr>
      </w:pPr>
      <w:r>
        <w:rPr>
          <w:sz w:val="30"/>
          <w:szCs w:val="30"/>
        </w:rPr>
        <w:t>2</w:t>
      </w:r>
      <w:r w:rsidRPr="004B7F3D">
        <w:rPr>
          <w:sz w:val="30"/>
          <w:szCs w:val="30"/>
        </w:rPr>
        <w:t>)</w:t>
      </w:r>
      <w:r>
        <w:rPr>
          <w:sz w:val="30"/>
          <w:szCs w:val="30"/>
        </w:rPr>
        <w:t>Propose an architecture that will work more efficiently when building a recommendation engine for an e-commerce platform.</w:t>
      </w:r>
    </w:p>
    <w:p w14:paraId="3D1F4EAF" w14:textId="77777777" w:rsidR="00FA41FC" w:rsidRDefault="00FA41FC" w:rsidP="00FA41FC">
      <w:pPr>
        <w:pStyle w:val="ListBullet"/>
        <w:numPr>
          <w:ilvl w:val="0"/>
          <w:numId w:val="0"/>
        </w:numPr>
        <w:spacing w:after="40"/>
      </w:pPr>
    </w:p>
    <w:p w14:paraId="751A661D" w14:textId="77777777" w:rsidR="00FA41FC" w:rsidRDefault="00FA41FC" w:rsidP="00FA41FC">
      <w:pPr>
        <w:pStyle w:val="ListBullet"/>
      </w:pPr>
      <w:r>
        <w:t xml:space="preserve">In real scenario the user preference in past will not be much relevant for the present need of user especially in ecommerce platform like amazon where user buy variety of products ex during festivals user may buy gifts for his close ones which is not </w:t>
      </w:r>
      <w:proofErr w:type="gramStart"/>
      <w:r>
        <w:t>users</w:t>
      </w:r>
      <w:proofErr w:type="gramEnd"/>
      <w:r>
        <w:t xml:space="preserve"> choice of product hence recommending the similar items which user wants is intuitive only during that session and will be not be relevant for future sessions.</w:t>
      </w:r>
    </w:p>
    <w:p w14:paraId="10CC5EE0" w14:textId="77777777" w:rsidR="00FA41FC" w:rsidRDefault="00FA41FC" w:rsidP="00FA41FC">
      <w:pPr>
        <w:pStyle w:val="ListBullet"/>
      </w:pPr>
      <w:r>
        <w:t xml:space="preserve">There are times most of ecommerce websites don’t have user authentication system or </w:t>
      </w:r>
      <w:proofErr w:type="spellStart"/>
      <w:r>
        <w:t>incase</w:t>
      </w:r>
      <w:proofErr w:type="spellEnd"/>
      <w:r>
        <w:t xml:space="preserve"> of Amazon where it allows users to search the products without asking user to login or authenticate </w:t>
      </w:r>
      <w:r w:rsidR="00E12EE9">
        <w:t xml:space="preserve">themselves </w:t>
      </w:r>
      <w:r>
        <w:t xml:space="preserve">and users only trusts the platform until they find the items they need before </w:t>
      </w:r>
      <w:r w:rsidR="00E12EE9">
        <w:t xml:space="preserve">logging in or authenticating themselves. Hence during these </w:t>
      </w:r>
      <w:proofErr w:type="gramStart"/>
      <w:r w:rsidR="00E12EE9">
        <w:t>scenarios</w:t>
      </w:r>
      <w:proofErr w:type="gramEnd"/>
      <w:r w:rsidR="00E12EE9">
        <w:t xml:space="preserve"> the platform needs to recommend the valid relevant products else user may not be satisfied and may not consider to interact with platform again.</w:t>
      </w:r>
    </w:p>
    <w:p w14:paraId="0B606011" w14:textId="77777777" w:rsidR="00E12EE9" w:rsidRDefault="00E12EE9" w:rsidP="00E12EE9">
      <w:pPr>
        <w:pStyle w:val="ListBullet"/>
        <w:numPr>
          <w:ilvl w:val="0"/>
          <w:numId w:val="0"/>
        </w:numPr>
        <w:ind w:left="749" w:hanging="259"/>
      </w:pPr>
    </w:p>
    <w:p w14:paraId="0B52117E" w14:textId="77777777" w:rsidR="00E12EE9" w:rsidRDefault="00E12EE9" w:rsidP="00E12EE9">
      <w:pPr>
        <w:pStyle w:val="ListBullet"/>
        <w:numPr>
          <w:ilvl w:val="0"/>
          <w:numId w:val="0"/>
        </w:numPr>
        <w:ind w:left="749" w:hanging="259"/>
      </w:pPr>
    </w:p>
    <w:p w14:paraId="6675D3C8" w14:textId="77777777" w:rsidR="00E12EE9" w:rsidRDefault="00E12EE9" w:rsidP="00E12EE9">
      <w:pPr>
        <w:pStyle w:val="ListBullet"/>
        <w:numPr>
          <w:ilvl w:val="0"/>
          <w:numId w:val="0"/>
        </w:numPr>
      </w:pPr>
      <w:proofErr w:type="gramStart"/>
      <w:r>
        <w:t>So</w:t>
      </w:r>
      <w:proofErr w:type="gramEnd"/>
      <w:r>
        <w:t xml:space="preserve"> based on above scenarios the most efficient and intuitive algorithm is to provide </w:t>
      </w:r>
      <w:r w:rsidRPr="00E12EE9">
        <w:rPr>
          <w:highlight w:val="yellow"/>
        </w:rPr>
        <w:t>“</w:t>
      </w:r>
      <w:r w:rsidRPr="00E12EE9">
        <w:rPr>
          <w:b/>
          <w:bCs/>
          <w:i/>
          <w:iCs/>
          <w:highlight w:val="yellow"/>
        </w:rPr>
        <w:t>session based recommendation</w:t>
      </w:r>
      <w:r w:rsidR="0030139C">
        <w:rPr>
          <w:b/>
          <w:bCs/>
          <w:i/>
          <w:iCs/>
          <w:highlight w:val="yellow"/>
        </w:rPr>
        <w:t xml:space="preserve"> using deep learning</w:t>
      </w:r>
      <w:r w:rsidRPr="00E12EE9">
        <w:rPr>
          <w:highlight w:val="yellow"/>
        </w:rPr>
        <w:t>”</w:t>
      </w:r>
      <w:r>
        <w:t>.</w:t>
      </w:r>
    </w:p>
    <w:p w14:paraId="514A84A9" w14:textId="77777777" w:rsidR="00E12EE9" w:rsidRPr="0030139C" w:rsidRDefault="00E12EE9" w:rsidP="00E12EE9">
      <w:pPr>
        <w:pStyle w:val="Heading2"/>
        <w:rPr>
          <w:sz w:val="26"/>
        </w:rPr>
      </w:pPr>
      <w:r w:rsidRPr="0030139C">
        <w:rPr>
          <w:sz w:val="26"/>
        </w:rPr>
        <w:t>Let</w:t>
      </w:r>
      <w:r w:rsidR="0030139C">
        <w:rPr>
          <w:sz w:val="26"/>
        </w:rPr>
        <w:t>’</w:t>
      </w:r>
      <w:r w:rsidRPr="0030139C">
        <w:rPr>
          <w:sz w:val="26"/>
        </w:rPr>
        <w:t xml:space="preserve">s see how </w:t>
      </w:r>
      <w:r w:rsidR="0030139C">
        <w:rPr>
          <w:sz w:val="26"/>
        </w:rPr>
        <w:t>Session based recommendation is</w:t>
      </w:r>
      <w:r w:rsidRPr="0030139C">
        <w:rPr>
          <w:sz w:val="26"/>
        </w:rPr>
        <w:t xml:space="preserve"> better than</w:t>
      </w:r>
      <w:r w:rsidR="0030139C" w:rsidRPr="0030139C">
        <w:rPr>
          <w:sz w:val="26"/>
        </w:rPr>
        <w:t xml:space="preserve"> the</w:t>
      </w:r>
      <w:r w:rsidRPr="0030139C">
        <w:rPr>
          <w:sz w:val="26"/>
        </w:rPr>
        <w:t xml:space="preserve"> </w:t>
      </w:r>
      <w:r w:rsidR="0030139C" w:rsidRPr="0030139C">
        <w:rPr>
          <w:sz w:val="26"/>
        </w:rPr>
        <w:t>recommendation through current approach…</w:t>
      </w:r>
    </w:p>
    <w:p w14:paraId="32D01B8A" w14:textId="77777777" w:rsidR="0030139C" w:rsidRDefault="0030139C" w:rsidP="0030139C"/>
    <w:p w14:paraId="74BD564B" w14:textId="77777777" w:rsidR="0030139C" w:rsidRDefault="00A3533B" w:rsidP="0030139C">
      <w:pPr>
        <w:pStyle w:val="ListBullet"/>
      </w:pPr>
      <w:r>
        <w:t>It reduces the “</w:t>
      </w:r>
      <w:r w:rsidRPr="00A3533B">
        <w:rPr>
          <w:b/>
          <w:bCs/>
        </w:rPr>
        <w:t>cold start</w:t>
      </w:r>
      <w:r>
        <w:t xml:space="preserve">” problem since </w:t>
      </w:r>
      <w:proofErr w:type="gramStart"/>
      <w:r>
        <w:t>session based</w:t>
      </w:r>
      <w:proofErr w:type="gramEnd"/>
      <w:r>
        <w:t xml:space="preserve"> recommender system rely one sequence of recent interactions without requiring additional details (historical like past clicks, orders </w:t>
      </w:r>
      <w:proofErr w:type="spellStart"/>
      <w:r>
        <w:t>etc</w:t>
      </w:r>
      <w:proofErr w:type="spellEnd"/>
      <w:r>
        <w:t xml:space="preserve"> and demographics) of the user.</w:t>
      </w:r>
    </w:p>
    <w:p w14:paraId="1EA4814C" w14:textId="77777777" w:rsidR="00A3533B" w:rsidRDefault="00A3533B" w:rsidP="0030139C">
      <w:pPr>
        <w:pStyle w:val="ListBullet"/>
      </w:pPr>
      <w:r>
        <w:t>It takes into account of users need or preferences/trends in that session</w:t>
      </w:r>
    </w:p>
    <w:p w14:paraId="2800F270" w14:textId="77777777" w:rsidR="00A3533B" w:rsidRDefault="00A3533B" w:rsidP="0030139C">
      <w:pPr>
        <w:pStyle w:val="ListBullet"/>
      </w:pPr>
      <w:r>
        <w:t>Does recommend variety of products unlike the current approach (as mentioned in the cons section).</w:t>
      </w:r>
    </w:p>
    <w:p w14:paraId="47618482" w14:textId="77777777" w:rsidR="00A3533B" w:rsidRDefault="00A3533B" w:rsidP="0030139C">
      <w:pPr>
        <w:pStyle w:val="ListBullet"/>
      </w:pPr>
      <w:r>
        <w:t>It also provides personalize recommendations.</w:t>
      </w:r>
    </w:p>
    <w:p w14:paraId="0325568F" w14:textId="77777777" w:rsidR="00A3533B" w:rsidRDefault="00A3533B" w:rsidP="00A3533B">
      <w:pPr>
        <w:pStyle w:val="ListBullet"/>
        <w:numPr>
          <w:ilvl w:val="0"/>
          <w:numId w:val="0"/>
        </w:numPr>
      </w:pPr>
    </w:p>
    <w:p w14:paraId="4A764B92" w14:textId="77777777" w:rsidR="00A3533B" w:rsidRDefault="00A3533B" w:rsidP="00A3533B">
      <w:pPr>
        <w:pStyle w:val="Heading2"/>
        <w:rPr>
          <w:sz w:val="26"/>
        </w:rPr>
      </w:pPr>
      <w:r>
        <w:rPr>
          <w:sz w:val="26"/>
        </w:rPr>
        <w:t xml:space="preserve">Brief intro of </w:t>
      </w:r>
      <w:proofErr w:type="gramStart"/>
      <w:r>
        <w:rPr>
          <w:sz w:val="26"/>
        </w:rPr>
        <w:t>session based</w:t>
      </w:r>
      <w:proofErr w:type="gramEnd"/>
      <w:r>
        <w:rPr>
          <w:sz w:val="26"/>
        </w:rPr>
        <w:t xml:space="preserve"> recommendation.</w:t>
      </w:r>
    </w:p>
    <w:p w14:paraId="373DEC8B" w14:textId="77777777" w:rsidR="00A3533B" w:rsidRDefault="00A3533B" w:rsidP="00A3533B"/>
    <w:p w14:paraId="5DA86C6E" w14:textId="77777777" w:rsidR="00A3533B" w:rsidRPr="00A3533B" w:rsidRDefault="00A3533B" w:rsidP="00A3533B">
      <w:pPr>
        <w:pStyle w:val="ListBullet"/>
      </w:pPr>
      <w:r>
        <w:t>This approach utilizes each session of users by feeding it into GRU where input is current state of session and output is the item of next event in session</w:t>
      </w:r>
    </w:p>
    <w:p w14:paraId="2154B34C" w14:textId="77777777" w:rsidR="00A3533B" w:rsidRDefault="00235614" w:rsidP="00A3533B">
      <w:pPr>
        <w:pStyle w:val="ListBullet"/>
        <w:numPr>
          <w:ilvl w:val="0"/>
          <w:numId w:val="0"/>
        </w:numPr>
      </w:pPr>
      <w:r>
        <w:rPr>
          <w:noProof/>
        </w:rPr>
        <w:drawing>
          <wp:inline distT="0" distB="0" distL="0" distR="0" wp14:anchorId="73734D97" wp14:editId="29749484">
            <wp:extent cx="5826556" cy="265693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99682" cy="2690282"/>
                    </a:xfrm>
                    <a:prstGeom prst="rect">
                      <a:avLst/>
                    </a:prstGeom>
                  </pic:spPr>
                </pic:pic>
              </a:graphicData>
            </a:graphic>
          </wp:inline>
        </w:drawing>
      </w:r>
    </w:p>
    <w:p w14:paraId="496F1D56" w14:textId="77777777" w:rsidR="00235614" w:rsidRDefault="00235614" w:rsidP="00A3533B">
      <w:pPr>
        <w:pStyle w:val="ListBullet"/>
        <w:numPr>
          <w:ilvl w:val="0"/>
          <w:numId w:val="0"/>
        </w:numPr>
      </w:pPr>
      <w:r>
        <w:t>As in above image user go through series of similar items in each session model has to predict next similar item until user lands on desired product.</w:t>
      </w:r>
    </w:p>
    <w:p w14:paraId="46C544F5" w14:textId="77777777" w:rsidR="00DE1E28" w:rsidRDefault="00DE1E28" w:rsidP="00235614">
      <w:pPr>
        <w:pStyle w:val="Heading2"/>
        <w:rPr>
          <w:sz w:val="30"/>
          <w:szCs w:val="30"/>
        </w:rPr>
      </w:pPr>
    </w:p>
    <w:p w14:paraId="18F3473E" w14:textId="77777777" w:rsidR="00DE1E28" w:rsidRDefault="00DE1E28" w:rsidP="00235614">
      <w:pPr>
        <w:pStyle w:val="Heading2"/>
        <w:rPr>
          <w:sz w:val="30"/>
          <w:szCs w:val="30"/>
        </w:rPr>
      </w:pPr>
    </w:p>
    <w:p w14:paraId="4800E001" w14:textId="77777777" w:rsidR="00DE1E28" w:rsidRDefault="00DE1E28" w:rsidP="00235614">
      <w:pPr>
        <w:pStyle w:val="Heading2"/>
        <w:rPr>
          <w:sz w:val="30"/>
          <w:szCs w:val="30"/>
        </w:rPr>
      </w:pPr>
    </w:p>
    <w:p w14:paraId="649E4EF8" w14:textId="77777777" w:rsidR="00DE1E28" w:rsidRDefault="00DE1E28" w:rsidP="00DE1E28"/>
    <w:p w14:paraId="28485A4F" w14:textId="77777777" w:rsidR="00DE1E28" w:rsidRPr="00DE1E28" w:rsidRDefault="00DE1E28" w:rsidP="00DE1E28"/>
    <w:p w14:paraId="7ABD56D9" w14:textId="77777777" w:rsidR="00DE1E28" w:rsidRDefault="00DE1E28" w:rsidP="00235614">
      <w:pPr>
        <w:pStyle w:val="Heading2"/>
        <w:rPr>
          <w:sz w:val="30"/>
          <w:szCs w:val="30"/>
        </w:rPr>
      </w:pPr>
    </w:p>
    <w:p w14:paraId="4CB9ADFB" w14:textId="77777777" w:rsidR="00235614" w:rsidRPr="00235614" w:rsidRDefault="00235614" w:rsidP="00235614">
      <w:pPr>
        <w:pStyle w:val="Heading2"/>
        <w:rPr>
          <w:sz w:val="30"/>
          <w:szCs w:val="30"/>
        </w:rPr>
      </w:pPr>
      <w:r w:rsidRPr="00235614">
        <w:rPr>
          <w:sz w:val="30"/>
          <w:szCs w:val="30"/>
        </w:rPr>
        <w:t>Architecture:</w:t>
      </w:r>
    </w:p>
    <w:p w14:paraId="0A54466F" w14:textId="77777777" w:rsidR="00235614" w:rsidRDefault="00235614" w:rsidP="00A3533B">
      <w:pPr>
        <w:pStyle w:val="ListBullet"/>
        <w:numPr>
          <w:ilvl w:val="0"/>
          <w:numId w:val="0"/>
        </w:numPr>
      </w:pPr>
    </w:p>
    <w:p w14:paraId="5E1ED867" w14:textId="77777777" w:rsidR="00DE1E28" w:rsidRDefault="00DE1E28" w:rsidP="0030139C">
      <w:r>
        <w:rPr>
          <w:noProof/>
        </w:rPr>
        <w:drawing>
          <wp:inline distT="0" distB="0" distL="0" distR="0" wp14:anchorId="78724CC3" wp14:editId="53F7D99D">
            <wp:extent cx="4300532" cy="2856592"/>
            <wp:effectExtent l="0" t="1905"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rot="16200000">
                      <a:off x="0" y="0"/>
                      <a:ext cx="4337300" cy="2881015"/>
                    </a:xfrm>
                    <a:prstGeom prst="rect">
                      <a:avLst/>
                    </a:prstGeom>
                  </pic:spPr>
                </pic:pic>
              </a:graphicData>
            </a:graphic>
          </wp:inline>
        </w:drawing>
      </w:r>
      <w:r>
        <w:t xml:space="preserve">            </w:t>
      </w:r>
      <w:r>
        <w:rPr>
          <w:noProof/>
        </w:rPr>
        <w:drawing>
          <wp:inline distT="0" distB="0" distL="0" distR="0" wp14:anchorId="666430C7" wp14:editId="2CB02CD8">
            <wp:extent cx="1818278" cy="401312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834443" cy="4048802"/>
                    </a:xfrm>
                    <a:prstGeom prst="rect">
                      <a:avLst/>
                    </a:prstGeom>
                  </pic:spPr>
                </pic:pic>
              </a:graphicData>
            </a:graphic>
          </wp:inline>
        </w:drawing>
      </w:r>
    </w:p>
    <w:p w14:paraId="6060DD94" w14:textId="77777777" w:rsidR="00DE1E28" w:rsidRDefault="00DE1E28" w:rsidP="0030139C">
      <w:r>
        <w:t>Input: one hot encoded vector of</w:t>
      </w:r>
      <w:r w:rsidR="002126B9">
        <w:t xml:space="preserve"> current</w:t>
      </w:r>
      <w:r>
        <w:t xml:space="preserve"> item in actual event</w:t>
      </w:r>
    </w:p>
    <w:p w14:paraId="7F2161C2" w14:textId="77777777" w:rsidR="00DE1E28" w:rsidRDefault="00DE1E28" w:rsidP="0030139C">
      <w:r>
        <w:t>Output: Probability score on items for being the next event in steam</w:t>
      </w:r>
    </w:p>
    <w:p w14:paraId="3EB05E5D" w14:textId="77777777" w:rsidR="00DE1E28" w:rsidRDefault="00DE1E28" w:rsidP="0030139C">
      <w:r>
        <w:t>If sessions are relatively small then we can stack only one layer of GRU would be enough</w:t>
      </w:r>
    </w:p>
    <w:p w14:paraId="0F20FE9D" w14:textId="77777777" w:rsidR="00FA41FC" w:rsidRDefault="002126B9" w:rsidP="002126B9">
      <w:r>
        <w:t xml:space="preserve">To increase performance session parallel mini patches is found to be </w:t>
      </w:r>
      <w:r w:rsidRPr="002126B9">
        <w:t>beneficial</w:t>
      </w:r>
      <w:r>
        <w:t>.</w:t>
      </w:r>
    </w:p>
    <w:p w14:paraId="7FD484EE" w14:textId="77777777" w:rsidR="00FA41FC" w:rsidRDefault="002126B9" w:rsidP="002166AA">
      <w:r>
        <w:rPr>
          <w:noProof/>
        </w:rPr>
        <w:drawing>
          <wp:inline distT="0" distB="0" distL="0" distR="0" wp14:anchorId="7DB5192E" wp14:editId="2793FB30">
            <wp:extent cx="4142551" cy="2380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908" t="2228"/>
                    <a:stretch/>
                  </pic:blipFill>
                  <pic:spPr bwMode="auto">
                    <a:xfrm>
                      <a:off x="0" y="0"/>
                      <a:ext cx="4188899" cy="2407529"/>
                    </a:xfrm>
                    <a:prstGeom prst="rect">
                      <a:avLst/>
                    </a:prstGeom>
                    <a:ln>
                      <a:noFill/>
                    </a:ln>
                    <a:extLst>
                      <a:ext uri="{53640926-AAD7-44D8-BBD7-CCE9431645EC}">
                        <a14:shadowObscured xmlns:a14="http://schemas.microsoft.com/office/drawing/2010/main"/>
                      </a:ext>
                    </a:extLst>
                  </pic:spPr>
                </pic:pic>
              </a:graphicData>
            </a:graphic>
          </wp:inline>
        </w:drawing>
      </w:r>
    </w:p>
    <w:p w14:paraId="16FC8BA2" w14:textId="77777777" w:rsidR="007652DC" w:rsidRDefault="002126B9" w:rsidP="007652DC">
      <w:pPr>
        <w:pStyle w:val="ListBullet"/>
        <w:numPr>
          <w:ilvl w:val="0"/>
          <w:numId w:val="0"/>
        </w:numPr>
        <w:spacing w:after="40"/>
      </w:pPr>
      <w:r>
        <w:t xml:space="preserve"> Since GRUs are sequential model which works well on longer sequence of data and sessions are relatively smaller to get better performance sessions are concatenated and in mini batches the first item of each session is considered for first batch and 2</w:t>
      </w:r>
      <w:r w:rsidRPr="002126B9">
        <w:rPr>
          <w:vertAlign w:val="superscript"/>
        </w:rPr>
        <w:t>nd</w:t>
      </w:r>
      <w:r>
        <w:t xml:space="preserve"> item of each session is considered for second batch and so on. The output is next item for each session.</w:t>
      </w:r>
    </w:p>
    <w:p w14:paraId="7185925A" w14:textId="77777777" w:rsidR="002126B9" w:rsidRDefault="002126B9" w:rsidP="007652DC">
      <w:pPr>
        <w:pStyle w:val="ListBullet"/>
        <w:numPr>
          <w:ilvl w:val="0"/>
          <w:numId w:val="0"/>
        </w:numPr>
        <w:spacing w:after="40"/>
      </w:pPr>
      <w:r>
        <w:lastRenderedPageBreak/>
        <w:t>The goal is to capture how sessions evolve based on</w:t>
      </w:r>
      <w:r w:rsidR="00B8191B">
        <w:t xml:space="preserve"> high variance in length of session</w:t>
      </w:r>
    </w:p>
    <w:p w14:paraId="2C4C71FF" w14:textId="77777777" w:rsidR="00B8191B" w:rsidRDefault="00B8191B" w:rsidP="007652DC">
      <w:pPr>
        <w:pStyle w:val="ListBullet"/>
        <w:numPr>
          <w:ilvl w:val="0"/>
          <w:numId w:val="0"/>
        </w:numPr>
        <w:spacing w:after="40"/>
      </w:pPr>
    </w:p>
    <w:p w14:paraId="0BBDFB50" w14:textId="77777777" w:rsidR="00B8191B" w:rsidRDefault="00B8191B" w:rsidP="00B8191B">
      <w:pPr>
        <w:pStyle w:val="Heading2"/>
        <w:rPr>
          <w:sz w:val="30"/>
          <w:szCs w:val="30"/>
        </w:rPr>
      </w:pPr>
      <w:r>
        <w:rPr>
          <w:sz w:val="30"/>
          <w:szCs w:val="30"/>
        </w:rPr>
        <w:t>Loss function:</w:t>
      </w:r>
    </w:p>
    <w:p w14:paraId="125EDDF8" w14:textId="77777777" w:rsidR="00B8191B" w:rsidRDefault="00B8191B" w:rsidP="00B8191B">
      <w:r>
        <w:t xml:space="preserve">Instead of cross entropy loss it was found that using Pair wise loss functions such as “Bayesian personalized ranking loss function” works better </w:t>
      </w:r>
      <w:r w:rsidR="005467F4">
        <w:t>where w tries to optimize function such a way that positive sample data(item that user has clicked) has higher ranking than negative sampled data (item that user has not clicked) and that we put penalty if that’s not the case</w:t>
      </w:r>
    </w:p>
    <w:p w14:paraId="5C762585" w14:textId="77777777" w:rsidR="00B8191B" w:rsidRPr="00B8191B" w:rsidRDefault="00B8191B" w:rsidP="00B8191B"/>
    <w:p w14:paraId="3B8A4286" w14:textId="77777777" w:rsidR="00F251B2" w:rsidRDefault="00B8191B" w:rsidP="005467F4">
      <w:pPr>
        <w:pStyle w:val="ListBullet"/>
        <w:numPr>
          <w:ilvl w:val="0"/>
          <w:numId w:val="0"/>
        </w:numPr>
        <w:spacing w:after="40"/>
      </w:pPr>
      <w:r>
        <w:rPr>
          <w:noProof/>
        </w:rPr>
        <w:drawing>
          <wp:inline distT="0" distB="0" distL="0" distR="0" wp14:anchorId="7318357A" wp14:editId="02C88FBF">
            <wp:extent cx="4917057" cy="162492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45373" cy="1634283"/>
                    </a:xfrm>
                    <a:prstGeom prst="rect">
                      <a:avLst/>
                    </a:prstGeom>
                  </pic:spPr>
                </pic:pic>
              </a:graphicData>
            </a:graphic>
          </wp:inline>
        </w:drawing>
      </w:r>
    </w:p>
    <w:p w14:paraId="4226D50A" w14:textId="77777777" w:rsidR="005467F4" w:rsidRDefault="005467F4" w:rsidP="005467F4">
      <w:pPr>
        <w:pStyle w:val="ListBullet"/>
        <w:numPr>
          <w:ilvl w:val="0"/>
          <w:numId w:val="0"/>
        </w:numPr>
        <w:spacing w:after="40"/>
      </w:pPr>
      <w:r>
        <w:t>By adding regularization term on negative sampling on BPR get TOP 1</w:t>
      </w:r>
    </w:p>
    <w:p w14:paraId="66C7A99C" w14:textId="77777777" w:rsidR="005467F4" w:rsidRDefault="005467F4" w:rsidP="005467F4">
      <w:pPr>
        <w:pStyle w:val="ListBullet"/>
        <w:numPr>
          <w:ilvl w:val="0"/>
          <w:numId w:val="0"/>
        </w:numPr>
        <w:spacing w:after="40"/>
      </w:pPr>
    </w:p>
    <w:p w14:paraId="14C2C2BB" w14:textId="77777777" w:rsidR="005467F4" w:rsidRDefault="005467F4" w:rsidP="005467F4">
      <w:pPr>
        <w:pStyle w:val="Heading2"/>
        <w:rPr>
          <w:sz w:val="30"/>
          <w:szCs w:val="30"/>
        </w:rPr>
      </w:pPr>
      <w:r>
        <w:rPr>
          <w:sz w:val="30"/>
          <w:szCs w:val="30"/>
        </w:rPr>
        <w:t>Sampling Data:</w:t>
      </w:r>
    </w:p>
    <w:p w14:paraId="0EB5397B" w14:textId="77777777" w:rsidR="007E25EF" w:rsidRPr="007E25EF" w:rsidRDefault="007E25EF" w:rsidP="007E25EF"/>
    <w:p w14:paraId="596AEA57" w14:textId="77777777" w:rsidR="007E25EF" w:rsidRDefault="005467F4" w:rsidP="005467F4">
      <w:pPr>
        <w:pStyle w:val="ListBullet"/>
        <w:numPr>
          <w:ilvl w:val="0"/>
          <w:numId w:val="0"/>
        </w:numPr>
        <w:spacing w:after="40"/>
      </w:pPr>
      <w:r>
        <w:t xml:space="preserve">To compute loss on all pairs of positive and negative items will not feasible </w:t>
      </w:r>
      <w:r w:rsidR="007E25EF">
        <w:t>as number of items high and model needs to be quick and trained frequently so we</w:t>
      </w:r>
      <w:r>
        <w:t xml:space="preserve"> have to sample the negative data based on others positive data for current user</w:t>
      </w:r>
    </w:p>
    <w:p w14:paraId="75ACF075" w14:textId="77777777" w:rsidR="005467F4" w:rsidRDefault="005467F4" w:rsidP="005467F4">
      <w:pPr>
        <w:pStyle w:val="ListBullet"/>
        <w:numPr>
          <w:ilvl w:val="0"/>
          <w:numId w:val="0"/>
        </w:numPr>
        <w:spacing w:after="40"/>
      </w:pPr>
      <w:r>
        <w:t xml:space="preserve">We have to sample data out of mini batches in session </w:t>
      </w:r>
    </w:p>
    <w:p w14:paraId="0691A514" w14:textId="77777777" w:rsidR="007E25EF" w:rsidRDefault="007E25EF" w:rsidP="005467F4">
      <w:pPr>
        <w:pStyle w:val="ListBullet"/>
        <w:numPr>
          <w:ilvl w:val="0"/>
          <w:numId w:val="0"/>
        </w:numPr>
        <w:spacing w:after="40"/>
      </w:pPr>
    </w:p>
    <w:p w14:paraId="1C76AB63" w14:textId="77777777" w:rsidR="005467F4" w:rsidRDefault="005467F4" w:rsidP="005467F4">
      <w:pPr>
        <w:pStyle w:val="ListBullet"/>
        <w:numPr>
          <w:ilvl w:val="0"/>
          <w:numId w:val="0"/>
        </w:numPr>
        <w:spacing w:after="40"/>
      </w:pPr>
      <w:r>
        <w:t xml:space="preserve">EX: </w:t>
      </w:r>
      <w:proofErr w:type="spellStart"/>
      <w:proofErr w:type="gramStart"/>
      <w:r>
        <w:t>lets</w:t>
      </w:r>
      <w:proofErr w:type="spellEnd"/>
      <w:proofErr w:type="gramEnd"/>
      <w:r>
        <w:t xml:space="preserve"> say there are three 5 items (i1,i2,i3,i4,i5) and 3 users (A,B,C)</w:t>
      </w:r>
    </w:p>
    <w:p w14:paraId="0F99B482" w14:textId="77777777" w:rsidR="007E25EF" w:rsidRDefault="007E25EF" w:rsidP="005467F4">
      <w:pPr>
        <w:pStyle w:val="ListBullet"/>
        <w:numPr>
          <w:ilvl w:val="0"/>
          <w:numId w:val="0"/>
        </w:numPr>
        <w:spacing w:after="40"/>
      </w:pPr>
    </w:p>
    <w:p w14:paraId="16AE93E7" w14:textId="77777777" w:rsidR="005467F4" w:rsidRDefault="005467F4" w:rsidP="005467F4">
      <w:pPr>
        <w:pStyle w:val="ListBullet"/>
        <w:numPr>
          <w:ilvl w:val="0"/>
          <w:numId w:val="0"/>
        </w:numPr>
        <w:spacing w:after="40"/>
      </w:pPr>
      <w:r>
        <w:t xml:space="preserve">User A click on i1 and user B click on i4 and user C click on </w:t>
      </w:r>
      <w:r w:rsidR="007E25EF">
        <w:t>i5</w:t>
      </w:r>
    </w:p>
    <w:p w14:paraId="426CD2FE" w14:textId="77777777" w:rsidR="007E25EF" w:rsidRDefault="007E25EF" w:rsidP="005467F4">
      <w:pPr>
        <w:pStyle w:val="ListBullet"/>
        <w:numPr>
          <w:ilvl w:val="0"/>
          <w:numId w:val="0"/>
        </w:numPr>
        <w:spacing w:after="40"/>
      </w:pPr>
    </w:p>
    <w:p w14:paraId="63E73E73" w14:textId="77777777" w:rsidR="007E25EF" w:rsidRDefault="007E25EF" w:rsidP="005467F4">
      <w:pPr>
        <w:pStyle w:val="ListBullet"/>
        <w:numPr>
          <w:ilvl w:val="0"/>
          <w:numId w:val="0"/>
        </w:numPr>
        <w:spacing w:after="40"/>
      </w:pPr>
      <w:r>
        <w:t>Then for user A positive data = i1 and negative data= i4 and i5</w:t>
      </w:r>
    </w:p>
    <w:p w14:paraId="3953BC5C" w14:textId="77777777" w:rsidR="007E25EF" w:rsidRDefault="007E25EF" w:rsidP="005467F4">
      <w:pPr>
        <w:pStyle w:val="ListBullet"/>
        <w:numPr>
          <w:ilvl w:val="0"/>
          <w:numId w:val="0"/>
        </w:numPr>
        <w:spacing w:after="40"/>
      </w:pPr>
      <w:r>
        <w:t>User B positive data =i4 and negative data = i1 and i5</w:t>
      </w:r>
    </w:p>
    <w:p w14:paraId="5C6DF58E" w14:textId="77777777" w:rsidR="007E25EF" w:rsidRDefault="007E25EF" w:rsidP="005467F4">
      <w:pPr>
        <w:pStyle w:val="ListBullet"/>
        <w:numPr>
          <w:ilvl w:val="0"/>
          <w:numId w:val="0"/>
        </w:numPr>
        <w:spacing w:after="40"/>
      </w:pPr>
      <w:r>
        <w:t>User C positive data = i5 and negative data =i1 and i4</w:t>
      </w:r>
    </w:p>
    <w:p w14:paraId="01722427" w14:textId="77777777" w:rsidR="007E25EF" w:rsidRDefault="007E25EF" w:rsidP="005467F4">
      <w:pPr>
        <w:pStyle w:val="ListBullet"/>
        <w:numPr>
          <w:ilvl w:val="0"/>
          <w:numId w:val="0"/>
        </w:numPr>
        <w:spacing w:after="40"/>
      </w:pPr>
    </w:p>
    <w:p w14:paraId="12E19E4C" w14:textId="77777777" w:rsidR="007E25EF" w:rsidRDefault="00856CF5" w:rsidP="005467F4">
      <w:pPr>
        <w:pStyle w:val="ListBullet"/>
        <w:numPr>
          <w:ilvl w:val="0"/>
          <w:numId w:val="0"/>
        </w:numPr>
        <w:spacing w:after="40"/>
      </w:pPr>
      <w:r>
        <w:t xml:space="preserve">To improve again sample additional data from </w:t>
      </w:r>
      <w:r w:rsidR="00696E4C">
        <w:t>as well</w:t>
      </w:r>
    </w:p>
    <w:p w14:paraId="748290F0" w14:textId="77777777" w:rsidR="005467F4" w:rsidRDefault="007E25EF" w:rsidP="005467F4">
      <w:pPr>
        <w:pStyle w:val="ListBullet"/>
        <w:numPr>
          <w:ilvl w:val="0"/>
          <w:numId w:val="0"/>
        </w:numPr>
        <w:spacing w:after="40"/>
      </w:pPr>
      <w:r>
        <w:rPr>
          <w:noProof/>
        </w:rPr>
        <w:drawing>
          <wp:inline distT="0" distB="0" distL="0" distR="0" wp14:anchorId="633F40C4" wp14:editId="0CA489C2">
            <wp:extent cx="5499100" cy="19200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530067" cy="1930910"/>
                    </a:xfrm>
                    <a:prstGeom prst="rect">
                      <a:avLst/>
                    </a:prstGeom>
                  </pic:spPr>
                </pic:pic>
              </a:graphicData>
            </a:graphic>
          </wp:inline>
        </w:drawing>
      </w:r>
    </w:p>
    <w:p w14:paraId="4FFF4FE5" w14:textId="77777777" w:rsidR="007E25EF" w:rsidRDefault="007E25EF" w:rsidP="007E25EF">
      <w:pPr>
        <w:pStyle w:val="Heading2"/>
        <w:rPr>
          <w:sz w:val="30"/>
          <w:szCs w:val="30"/>
        </w:rPr>
      </w:pPr>
    </w:p>
    <w:p w14:paraId="10A8DA70" w14:textId="77777777" w:rsidR="007E25EF" w:rsidRPr="007E25EF" w:rsidRDefault="007E25EF" w:rsidP="007E25EF">
      <w:pPr>
        <w:pStyle w:val="Heading2"/>
        <w:rPr>
          <w:sz w:val="30"/>
          <w:szCs w:val="30"/>
        </w:rPr>
      </w:pPr>
      <w:r>
        <w:rPr>
          <w:sz w:val="30"/>
          <w:szCs w:val="30"/>
        </w:rPr>
        <w:t>Parallel GRUs (RNN):</w:t>
      </w:r>
    </w:p>
    <w:p w14:paraId="38D0B0C9" w14:textId="77777777" w:rsidR="007E25EF" w:rsidRDefault="007E25EF" w:rsidP="005467F4">
      <w:pPr>
        <w:pStyle w:val="ListBullet"/>
        <w:numPr>
          <w:ilvl w:val="0"/>
          <w:numId w:val="0"/>
        </w:numPr>
        <w:spacing w:after="40"/>
      </w:pPr>
      <w:r>
        <w:t>This is just based on item id but we have not considered yet item features like images, price etc. so for that training Parallel GRUs works better like first training Item ID a parallelly with item feature separately and then concatenate both vectors and then calculate the scores.</w:t>
      </w:r>
    </w:p>
    <w:p w14:paraId="391AEE67" w14:textId="77777777" w:rsidR="007E25EF" w:rsidRDefault="007E25EF" w:rsidP="005467F4">
      <w:pPr>
        <w:pStyle w:val="ListBullet"/>
        <w:numPr>
          <w:ilvl w:val="0"/>
          <w:numId w:val="0"/>
        </w:numPr>
        <w:spacing w:after="40"/>
      </w:pPr>
      <w:r>
        <w:rPr>
          <w:noProof/>
        </w:rPr>
        <w:drawing>
          <wp:inline distT="0" distB="0" distL="0" distR="0" wp14:anchorId="1F4586D5" wp14:editId="49526B6D">
            <wp:extent cx="3519577" cy="426466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528198" cy="4275115"/>
                    </a:xfrm>
                    <a:prstGeom prst="rect">
                      <a:avLst/>
                    </a:prstGeom>
                  </pic:spPr>
                </pic:pic>
              </a:graphicData>
            </a:graphic>
          </wp:inline>
        </w:drawing>
      </w:r>
    </w:p>
    <w:p w14:paraId="5938C806" w14:textId="77777777" w:rsidR="007E25EF" w:rsidRDefault="007E25EF" w:rsidP="005467F4">
      <w:pPr>
        <w:pStyle w:val="ListBullet"/>
        <w:numPr>
          <w:ilvl w:val="0"/>
          <w:numId w:val="0"/>
        </w:numPr>
        <w:spacing w:after="40"/>
      </w:pPr>
      <w:r>
        <w:t xml:space="preserve">To get image vector </w:t>
      </w:r>
      <w:r w:rsidR="003B08E4">
        <w:t xml:space="preserve">from images of items </w:t>
      </w:r>
      <w:r>
        <w:t xml:space="preserve">we can any </w:t>
      </w:r>
      <w:r w:rsidR="003B08E4">
        <w:t xml:space="preserve">apply transfer learning </w:t>
      </w:r>
      <w:proofErr w:type="spellStart"/>
      <w:r w:rsidR="003B08E4">
        <w:t>I.e</w:t>
      </w:r>
      <w:proofErr w:type="spellEnd"/>
      <w:r w:rsidR="003B08E4">
        <w:t xml:space="preserve"> apply pretrained images with model like VGG16, Google net etc.</w:t>
      </w:r>
    </w:p>
    <w:p w14:paraId="725E6984" w14:textId="77777777" w:rsidR="003B08E4" w:rsidRDefault="003B08E4" w:rsidP="005467F4">
      <w:pPr>
        <w:pStyle w:val="ListBullet"/>
        <w:numPr>
          <w:ilvl w:val="0"/>
          <w:numId w:val="0"/>
        </w:numPr>
        <w:spacing w:after="40"/>
      </w:pPr>
      <w:r>
        <w:t>The loss can be updated with techniques like residual training like train one subset NN fully then train other Subset NN or Alternating training per epoch or interleaving training per mini batch based on accuracy w.r.t dataset choose technique</w:t>
      </w:r>
    </w:p>
    <w:p w14:paraId="2B02D6E7" w14:textId="77777777" w:rsidR="003B08E4" w:rsidRDefault="003B08E4" w:rsidP="005467F4">
      <w:pPr>
        <w:pStyle w:val="ListBullet"/>
        <w:numPr>
          <w:ilvl w:val="0"/>
          <w:numId w:val="0"/>
        </w:numPr>
        <w:spacing w:after="40"/>
      </w:pPr>
      <w:r>
        <w:t xml:space="preserve">Now we can also include text features instead of image feature and we can get vector by word2vec or </w:t>
      </w:r>
      <w:proofErr w:type="spellStart"/>
      <w:r>
        <w:t>tf-idf</w:t>
      </w:r>
      <w:proofErr w:type="spellEnd"/>
      <w:r>
        <w:t xml:space="preserve"> or using </w:t>
      </w:r>
      <w:proofErr w:type="spellStart"/>
      <w:r>
        <w:t>bert</w:t>
      </w:r>
      <w:proofErr w:type="spellEnd"/>
      <w:r>
        <w:t xml:space="preserve"> </w:t>
      </w:r>
      <w:proofErr w:type="spellStart"/>
      <w:r>
        <w:t>etc</w:t>
      </w:r>
      <w:proofErr w:type="spellEnd"/>
    </w:p>
    <w:p w14:paraId="26FB2FC4" w14:textId="77777777" w:rsidR="00856CF5" w:rsidRDefault="00856CF5" w:rsidP="005467F4">
      <w:pPr>
        <w:pStyle w:val="ListBullet"/>
        <w:numPr>
          <w:ilvl w:val="0"/>
          <w:numId w:val="0"/>
        </w:numPr>
        <w:spacing w:after="40"/>
      </w:pPr>
    </w:p>
    <w:p w14:paraId="0D642F7F" w14:textId="77777777" w:rsidR="00856CF5" w:rsidRDefault="00856CF5" w:rsidP="00856CF5">
      <w:pPr>
        <w:pStyle w:val="Heading2"/>
        <w:rPr>
          <w:sz w:val="30"/>
          <w:szCs w:val="30"/>
        </w:rPr>
      </w:pPr>
      <w:r>
        <w:rPr>
          <w:sz w:val="30"/>
          <w:szCs w:val="30"/>
        </w:rPr>
        <w:t xml:space="preserve">Personalized </w:t>
      </w:r>
      <w:proofErr w:type="gramStart"/>
      <w:r>
        <w:rPr>
          <w:sz w:val="30"/>
          <w:szCs w:val="30"/>
        </w:rPr>
        <w:t>session based</w:t>
      </w:r>
      <w:proofErr w:type="gramEnd"/>
      <w:r>
        <w:rPr>
          <w:sz w:val="30"/>
          <w:szCs w:val="30"/>
        </w:rPr>
        <w:t xml:space="preserve"> recommender system:</w:t>
      </w:r>
    </w:p>
    <w:p w14:paraId="577EE4F1" w14:textId="77777777" w:rsidR="00856CF5" w:rsidRDefault="00856CF5" w:rsidP="00856CF5">
      <w:r>
        <w:t xml:space="preserve">We provide more personalized </w:t>
      </w:r>
      <w:proofErr w:type="gramStart"/>
      <w:r>
        <w:t>session based</w:t>
      </w:r>
      <w:proofErr w:type="gramEnd"/>
      <w:r>
        <w:t xml:space="preserve"> recommendation </w:t>
      </w:r>
      <w:proofErr w:type="spellStart"/>
      <w:r>
        <w:t>i.e</w:t>
      </w:r>
      <w:proofErr w:type="spellEnd"/>
      <w:r>
        <w:t xml:space="preserve"> based on previous sessions we can recommend items to current session to begin with.</w:t>
      </w:r>
    </w:p>
    <w:p w14:paraId="3A21C82B" w14:textId="77777777" w:rsidR="00856CF5" w:rsidRDefault="00856CF5" w:rsidP="00856CF5">
      <w:r>
        <w:t xml:space="preserve">Here </w:t>
      </w:r>
      <w:r w:rsidRPr="00856CF5">
        <w:t>hierarchical</w:t>
      </w:r>
      <w:r>
        <w:t xml:space="preserve"> neural networks GRU is applied.</w:t>
      </w:r>
    </w:p>
    <w:p w14:paraId="3D08F290" w14:textId="77777777" w:rsidR="00856CF5" w:rsidRDefault="00856CF5" w:rsidP="00856CF5">
      <w:r>
        <w:t>Where previous session is used to initialize the hidden state of next session.</w:t>
      </w:r>
    </w:p>
    <w:p w14:paraId="1B4E4918" w14:textId="77777777" w:rsidR="00856CF5" w:rsidRDefault="00856CF5" w:rsidP="00856CF5">
      <w:r>
        <w:t xml:space="preserve">Initially for </w:t>
      </w:r>
      <w:proofErr w:type="spellStart"/>
      <w:r>
        <w:t>fist</w:t>
      </w:r>
      <w:proofErr w:type="spellEnd"/>
      <w:r>
        <w:t xml:space="preserve"> session the hidden state is initialized randomly for second session the hidden state is initialized/updated  by previous session.</w:t>
      </w:r>
    </w:p>
    <w:p w14:paraId="2556DBD6" w14:textId="77777777" w:rsidR="00856CF5" w:rsidRDefault="00856CF5" w:rsidP="005467F4">
      <w:pPr>
        <w:pStyle w:val="ListBullet"/>
        <w:numPr>
          <w:ilvl w:val="0"/>
          <w:numId w:val="0"/>
        </w:numPr>
        <w:spacing w:after="40"/>
      </w:pPr>
      <w:r>
        <w:t>As can see in below pic for particular user how previous sessions are used for next sessions. I that way two identical sessions from different users will produce different recommendations</w:t>
      </w:r>
    </w:p>
    <w:p w14:paraId="103C6A7A" w14:textId="77777777" w:rsidR="007E25EF" w:rsidRDefault="007E25EF" w:rsidP="005467F4">
      <w:pPr>
        <w:pStyle w:val="ListBullet"/>
        <w:numPr>
          <w:ilvl w:val="0"/>
          <w:numId w:val="0"/>
        </w:numPr>
        <w:spacing w:after="40"/>
      </w:pPr>
    </w:p>
    <w:p w14:paraId="78CD739A" w14:textId="77777777" w:rsidR="007E25EF" w:rsidRDefault="007E25EF" w:rsidP="005467F4">
      <w:pPr>
        <w:pStyle w:val="ListBullet"/>
        <w:numPr>
          <w:ilvl w:val="0"/>
          <w:numId w:val="0"/>
        </w:numPr>
        <w:spacing w:after="40"/>
      </w:pPr>
    </w:p>
    <w:p w14:paraId="7CD8DE5E" w14:textId="77777777" w:rsidR="007E25EF" w:rsidRDefault="007E25EF" w:rsidP="005467F4">
      <w:pPr>
        <w:pStyle w:val="ListBullet"/>
        <w:numPr>
          <w:ilvl w:val="0"/>
          <w:numId w:val="0"/>
        </w:numPr>
        <w:spacing w:after="40"/>
      </w:pPr>
    </w:p>
    <w:p w14:paraId="26D7AD11" w14:textId="77777777" w:rsidR="007E25EF" w:rsidRDefault="00856CF5" w:rsidP="005467F4">
      <w:pPr>
        <w:pStyle w:val="ListBullet"/>
        <w:numPr>
          <w:ilvl w:val="0"/>
          <w:numId w:val="0"/>
        </w:numPr>
        <w:spacing w:after="40"/>
      </w:pPr>
      <w:r>
        <w:rPr>
          <w:noProof/>
        </w:rPr>
        <w:lastRenderedPageBreak/>
        <w:drawing>
          <wp:inline distT="0" distB="0" distL="0" distR="0" wp14:anchorId="79F00A76" wp14:editId="08CE5738">
            <wp:extent cx="6646545" cy="308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646545" cy="3089275"/>
                    </a:xfrm>
                    <a:prstGeom prst="rect">
                      <a:avLst/>
                    </a:prstGeom>
                  </pic:spPr>
                </pic:pic>
              </a:graphicData>
            </a:graphic>
          </wp:inline>
        </w:drawing>
      </w:r>
    </w:p>
    <w:p w14:paraId="3B1734D3" w14:textId="77777777" w:rsidR="00696E4C" w:rsidRDefault="00696E4C" w:rsidP="005467F4">
      <w:pPr>
        <w:pStyle w:val="ListBullet"/>
        <w:numPr>
          <w:ilvl w:val="0"/>
          <w:numId w:val="0"/>
        </w:numPr>
        <w:spacing w:after="40"/>
      </w:pPr>
    </w:p>
    <w:p w14:paraId="04525FB8" w14:textId="77777777" w:rsidR="00696E4C" w:rsidRDefault="00696E4C" w:rsidP="00696E4C">
      <w:pPr>
        <w:pStyle w:val="Heading2"/>
        <w:rPr>
          <w:sz w:val="30"/>
          <w:szCs w:val="30"/>
        </w:rPr>
      </w:pPr>
      <w:r>
        <w:rPr>
          <w:sz w:val="30"/>
          <w:szCs w:val="30"/>
        </w:rPr>
        <w:t>Some cons are:</w:t>
      </w:r>
    </w:p>
    <w:p w14:paraId="672EB9E2" w14:textId="77777777" w:rsidR="00696E4C" w:rsidRDefault="00696E4C" w:rsidP="00696E4C">
      <w:pPr>
        <w:pStyle w:val="ListBullet"/>
        <w:numPr>
          <w:ilvl w:val="0"/>
          <w:numId w:val="31"/>
        </w:numPr>
        <w:spacing w:after="40"/>
      </w:pPr>
      <w:r>
        <w:t>Limited GPU memory since the input layer dimension is very high.</w:t>
      </w:r>
    </w:p>
    <w:p w14:paraId="069DFB1B" w14:textId="77777777" w:rsidR="00696E4C" w:rsidRDefault="00696E4C" w:rsidP="00696E4C">
      <w:pPr>
        <w:pStyle w:val="ListBullet"/>
        <w:numPr>
          <w:ilvl w:val="0"/>
          <w:numId w:val="31"/>
        </w:numPr>
        <w:spacing w:after="40"/>
      </w:pPr>
      <w:r>
        <w:t>Slow training and testing times.</w:t>
      </w:r>
    </w:p>
    <w:p w14:paraId="75B6F2C7" w14:textId="77777777" w:rsidR="00696E4C" w:rsidRDefault="00696E4C" w:rsidP="00696E4C">
      <w:pPr>
        <w:pStyle w:val="ListBullet"/>
        <w:numPr>
          <w:ilvl w:val="0"/>
          <w:numId w:val="0"/>
        </w:numPr>
        <w:spacing w:after="40"/>
      </w:pPr>
    </w:p>
    <w:p w14:paraId="068CB070" w14:textId="77777777" w:rsidR="00696E4C" w:rsidRDefault="00696E4C" w:rsidP="00696E4C">
      <w:pPr>
        <w:pStyle w:val="ListBullet"/>
        <w:numPr>
          <w:ilvl w:val="0"/>
          <w:numId w:val="0"/>
        </w:numPr>
        <w:spacing w:after="40"/>
      </w:pPr>
      <w:proofErr w:type="gramStart"/>
      <w:r>
        <w:t>So</w:t>
      </w:r>
      <w:proofErr w:type="gramEnd"/>
      <w:r>
        <w:t xml:space="preserve"> to improve the performance bit it is suggested to use bloom filter on input and output by researchers to reduce the dimensionality and increase the efficiency.</w:t>
      </w:r>
    </w:p>
    <w:p w14:paraId="5E595AC7" w14:textId="77777777" w:rsidR="00696E4C" w:rsidRDefault="00696E4C" w:rsidP="00696E4C">
      <w:pPr>
        <w:pStyle w:val="ListBullet"/>
        <w:numPr>
          <w:ilvl w:val="0"/>
          <w:numId w:val="0"/>
        </w:numPr>
        <w:spacing w:after="40"/>
      </w:pPr>
    </w:p>
    <w:p w14:paraId="24FC76EF" w14:textId="77777777" w:rsidR="00696E4C" w:rsidRDefault="00696E4C" w:rsidP="00696E4C">
      <w:pPr>
        <w:pStyle w:val="Heading2"/>
        <w:rPr>
          <w:sz w:val="30"/>
          <w:szCs w:val="30"/>
        </w:rPr>
      </w:pPr>
      <w:r>
        <w:rPr>
          <w:sz w:val="30"/>
          <w:szCs w:val="30"/>
        </w:rPr>
        <w:t>References:</w:t>
      </w:r>
    </w:p>
    <w:p w14:paraId="046B8538" w14:textId="77777777" w:rsidR="00696E4C" w:rsidRDefault="00696E4C" w:rsidP="00696E4C">
      <w:pPr>
        <w:pStyle w:val="ListBullet"/>
        <w:numPr>
          <w:ilvl w:val="0"/>
          <w:numId w:val="32"/>
        </w:numPr>
        <w:spacing w:after="40"/>
      </w:pPr>
      <w:r>
        <w:t xml:space="preserve">The research paper I followed for the above approach: </w:t>
      </w:r>
      <w:hyperlink r:id="rId16" w:history="1">
        <w:r w:rsidRPr="00C22EA8">
          <w:rPr>
            <w:rStyle w:val="Hyperlink"/>
          </w:rPr>
          <w:t>https://arxiv.org/pdf/1511.06939v4.pdf</w:t>
        </w:r>
      </w:hyperlink>
    </w:p>
    <w:p w14:paraId="2BE27961" w14:textId="77777777" w:rsidR="00696E4C" w:rsidRDefault="00E17BEB" w:rsidP="00696E4C">
      <w:pPr>
        <w:pStyle w:val="ListBullet"/>
        <w:numPr>
          <w:ilvl w:val="0"/>
          <w:numId w:val="32"/>
        </w:numPr>
        <w:spacing w:after="40"/>
      </w:pPr>
      <w:r>
        <w:t xml:space="preserve">Blog link </w:t>
      </w:r>
      <w:hyperlink r:id="rId17" w:history="1">
        <w:r w:rsidRPr="00C22EA8">
          <w:rPr>
            <w:rStyle w:val="Hyperlink"/>
          </w:rPr>
          <w:t>https://medium.com/amaro-tech/session-based-fashion-item-recommendation-with-aws-personalize-part-1-8410e85ccbae</w:t>
        </w:r>
      </w:hyperlink>
    </w:p>
    <w:p w14:paraId="2A575562" w14:textId="41AC353C" w:rsidR="00E17BEB" w:rsidRDefault="00E17BEB" w:rsidP="00696E4C">
      <w:pPr>
        <w:pStyle w:val="ListBullet"/>
        <w:numPr>
          <w:ilvl w:val="0"/>
          <w:numId w:val="32"/>
        </w:numPr>
        <w:spacing w:after="40"/>
      </w:pPr>
      <w:r>
        <w:t xml:space="preserve">And some </w:t>
      </w:r>
      <w:proofErr w:type="spellStart"/>
      <w:r>
        <w:t>youtube</w:t>
      </w:r>
      <w:proofErr w:type="spellEnd"/>
      <w:r>
        <w:t xml:space="preserve"> videos to understand about recommendation and session based reco</w:t>
      </w:r>
      <w:r w:rsidR="00125EB1">
        <w:t>m</w:t>
      </w:r>
      <w:r>
        <w:t>mendations</w:t>
      </w:r>
    </w:p>
    <w:sectPr w:rsidR="00E17BEB" w:rsidSect="009C16E9">
      <w:footerReference w:type="default" r:id="rId18"/>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E3939" w14:textId="77777777" w:rsidR="00695473" w:rsidRDefault="00695473">
      <w:pPr>
        <w:spacing w:after="0" w:line="240" w:lineRule="auto"/>
      </w:pPr>
      <w:r>
        <w:separator/>
      </w:r>
    </w:p>
    <w:p w14:paraId="6F95F308" w14:textId="77777777" w:rsidR="00695473" w:rsidRDefault="00695473"/>
    <w:p w14:paraId="66996401" w14:textId="77777777" w:rsidR="00695473" w:rsidRDefault="00695473"/>
  </w:endnote>
  <w:endnote w:type="continuationSeparator" w:id="0">
    <w:p w14:paraId="473C131D" w14:textId="77777777" w:rsidR="00695473" w:rsidRDefault="00695473">
      <w:pPr>
        <w:spacing w:after="0" w:line="240" w:lineRule="auto"/>
      </w:pPr>
      <w:r>
        <w:continuationSeparator/>
      </w:r>
    </w:p>
    <w:p w14:paraId="66B61254" w14:textId="77777777" w:rsidR="00695473" w:rsidRDefault="00695473"/>
    <w:p w14:paraId="71EA15B3" w14:textId="77777777" w:rsidR="00695473" w:rsidRDefault="006954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ill Sans MT">
    <w:panose1 w:val="020B0502020104020203"/>
    <w:charset w:val="4D"/>
    <w:family w:val="swiss"/>
    <w:pitch w:val="variable"/>
    <w:sig w:usb0="00000003" w:usb1="00000000" w:usb2="00000000" w:usb3="00000000" w:csb0="00000003" w:csb1="00000000"/>
  </w:font>
  <w:font w:name="Impact">
    <w:altName w:val="Impact"/>
    <w:panose1 w:val="020B080603090205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536E13D3"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F3589" w14:textId="77777777" w:rsidR="00695473" w:rsidRDefault="00695473">
      <w:pPr>
        <w:spacing w:after="0" w:line="240" w:lineRule="auto"/>
      </w:pPr>
      <w:r>
        <w:separator/>
      </w:r>
    </w:p>
    <w:p w14:paraId="4EB5C90C" w14:textId="77777777" w:rsidR="00695473" w:rsidRDefault="00695473"/>
    <w:p w14:paraId="2EEEAA00" w14:textId="77777777" w:rsidR="00695473" w:rsidRDefault="00695473"/>
  </w:footnote>
  <w:footnote w:type="continuationSeparator" w:id="0">
    <w:p w14:paraId="394400AB" w14:textId="77777777" w:rsidR="00695473" w:rsidRDefault="00695473">
      <w:pPr>
        <w:spacing w:after="0" w:line="240" w:lineRule="auto"/>
      </w:pPr>
      <w:r>
        <w:continuationSeparator/>
      </w:r>
    </w:p>
    <w:p w14:paraId="00DA685B" w14:textId="77777777" w:rsidR="00695473" w:rsidRDefault="00695473"/>
    <w:p w14:paraId="55E2226E" w14:textId="77777777" w:rsidR="00695473" w:rsidRDefault="006954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423602"/>
    <w:multiLevelType w:val="hybridMultilevel"/>
    <w:tmpl w:val="6DF006D6"/>
    <w:lvl w:ilvl="0" w:tplc="BD14218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DD128E"/>
    <w:multiLevelType w:val="hybridMultilevel"/>
    <w:tmpl w:val="233E83F6"/>
    <w:lvl w:ilvl="0" w:tplc="BD14218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843C7E3E"/>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99A2588C"/>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F6189"/>
    <w:multiLevelType w:val="hybridMultilevel"/>
    <w:tmpl w:val="0780F640"/>
    <w:lvl w:ilvl="0" w:tplc="BD14218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14"/>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7"/>
  </w:num>
  <w:num w:numId="17">
    <w:abstractNumId w:val="15"/>
  </w:num>
  <w:num w:numId="18">
    <w:abstractNumId w:val="17"/>
  </w:num>
  <w:num w:numId="19">
    <w:abstractNumId w:val="15"/>
  </w:num>
  <w:num w:numId="20">
    <w:abstractNumId w:val="17"/>
  </w:num>
  <w:num w:numId="21">
    <w:abstractNumId w:val="15"/>
  </w:num>
  <w:num w:numId="22">
    <w:abstractNumId w:val="17"/>
  </w:num>
  <w:num w:numId="23">
    <w:abstractNumId w:val="15"/>
  </w:num>
  <w:num w:numId="24">
    <w:abstractNumId w:val="17"/>
  </w:num>
  <w:num w:numId="25">
    <w:abstractNumId w:val="19"/>
  </w:num>
  <w:num w:numId="26">
    <w:abstractNumId w:val="15"/>
  </w:num>
  <w:num w:numId="27">
    <w:abstractNumId w:val="17"/>
  </w:num>
  <w:num w:numId="28">
    <w:abstractNumId w:val="15"/>
  </w:num>
  <w:num w:numId="29">
    <w:abstractNumId w:val="17"/>
  </w:num>
  <w:num w:numId="30">
    <w:abstractNumId w:val="18"/>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6E9"/>
    <w:rsid w:val="00125EB1"/>
    <w:rsid w:val="001D1FD5"/>
    <w:rsid w:val="001E1420"/>
    <w:rsid w:val="002126B9"/>
    <w:rsid w:val="002166AA"/>
    <w:rsid w:val="00235614"/>
    <w:rsid w:val="0030139C"/>
    <w:rsid w:val="003B08E4"/>
    <w:rsid w:val="003E1560"/>
    <w:rsid w:val="004B7F3D"/>
    <w:rsid w:val="005467F4"/>
    <w:rsid w:val="006449FE"/>
    <w:rsid w:val="00695473"/>
    <w:rsid w:val="00696E4C"/>
    <w:rsid w:val="006D0C57"/>
    <w:rsid w:val="00700A0E"/>
    <w:rsid w:val="007652DC"/>
    <w:rsid w:val="007E25EF"/>
    <w:rsid w:val="00856CF5"/>
    <w:rsid w:val="008741B4"/>
    <w:rsid w:val="009A1FD9"/>
    <w:rsid w:val="009C16E9"/>
    <w:rsid w:val="00A3533B"/>
    <w:rsid w:val="00B8191B"/>
    <w:rsid w:val="00C7486D"/>
    <w:rsid w:val="00DA5CA7"/>
    <w:rsid w:val="00DE1E28"/>
    <w:rsid w:val="00E12EE9"/>
    <w:rsid w:val="00E17BEB"/>
    <w:rsid w:val="00E91ABA"/>
    <w:rsid w:val="00F251B2"/>
    <w:rsid w:val="00FA41F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96986"/>
  <w15:chartTrackingRefBased/>
  <w15:docId w15:val="{FF68E069-366A-5D44-B9D6-ED5ED7EF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F3D"/>
    <w:pPr>
      <w:spacing w:after="180" w:line="274" w:lineRule="auto"/>
    </w:pPr>
    <w:rPr>
      <w:sz w:val="21"/>
    </w:rPr>
  </w:style>
  <w:style w:type="paragraph" w:styleId="Heading1">
    <w:name w:val="heading 1"/>
    <w:basedOn w:val="Normal"/>
    <w:next w:val="Normal"/>
    <w:link w:val="Heading1Char"/>
    <w:uiPriority w:val="9"/>
    <w:qFormat/>
    <w:rsid w:val="004B7F3D"/>
    <w:pPr>
      <w:keepNext/>
      <w:keepLines/>
      <w:spacing w:before="360" w:after="0" w:line="240" w:lineRule="auto"/>
      <w:outlineLvl w:val="0"/>
    </w:pPr>
    <w:rPr>
      <w:rFonts w:asciiTheme="majorHAnsi" w:eastAsiaTheme="majorEastAsia" w:hAnsiTheme="majorHAnsi" w:cstheme="majorBidi"/>
      <w:bCs/>
      <w:color w:val="F8B323" w:themeColor="accent1"/>
      <w:spacing w:val="20"/>
      <w:sz w:val="32"/>
      <w:szCs w:val="28"/>
    </w:rPr>
  </w:style>
  <w:style w:type="paragraph" w:styleId="Heading2">
    <w:name w:val="heading 2"/>
    <w:basedOn w:val="Normal"/>
    <w:next w:val="Normal"/>
    <w:link w:val="Heading2Char"/>
    <w:uiPriority w:val="9"/>
    <w:unhideWhenUsed/>
    <w:qFormat/>
    <w:rsid w:val="004B7F3D"/>
    <w:pPr>
      <w:keepNext/>
      <w:keepLines/>
      <w:spacing w:before="120" w:after="0" w:line="240" w:lineRule="auto"/>
      <w:outlineLvl w:val="1"/>
    </w:pPr>
    <w:rPr>
      <w:rFonts w:eastAsiaTheme="majorEastAsia" w:cstheme="majorBidi"/>
      <w:b/>
      <w:bCs/>
      <w:color w:val="F8B323" w:themeColor="accent1"/>
      <w:sz w:val="28"/>
      <w:szCs w:val="26"/>
    </w:rPr>
  </w:style>
  <w:style w:type="paragraph" w:styleId="Heading3">
    <w:name w:val="heading 3"/>
    <w:basedOn w:val="Normal"/>
    <w:next w:val="Normal"/>
    <w:link w:val="Heading3Char"/>
    <w:uiPriority w:val="9"/>
    <w:semiHidden/>
    <w:unhideWhenUsed/>
    <w:qFormat/>
    <w:rsid w:val="004B7F3D"/>
    <w:pPr>
      <w:keepNext/>
      <w:keepLines/>
      <w:spacing w:before="20" w:after="0" w:line="240" w:lineRule="auto"/>
      <w:outlineLvl w:val="2"/>
    </w:pPr>
    <w:rPr>
      <w:rFonts w:asciiTheme="majorHAnsi" w:eastAsiaTheme="majorEastAsia" w:hAnsiTheme="majorHAnsi" w:cstheme="majorBidi"/>
      <w:bCs/>
      <w:color w:val="2A1A00" w:themeColor="text2"/>
      <w:spacing w:val="14"/>
      <w:sz w:val="24"/>
    </w:rPr>
  </w:style>
  <w:style w:type="paragraph" w:styleId="Heading4">
    <w:name w:val="heading 4"/>
    <w:basedOn w:val="Normal"/>
    <w:next w:val="Normal"/>
    <w:link w:val="Heading4Char"/>
    <w:uiPriority w:val="9"/>
    <w:semiHidden/>
    <w:unhideWhenUsed/>
    <w:qFormat/>
    <w:rsid w:val="004B7F3D"/>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B7F3D"/>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B7F3D"/>
    <w:pPr>
      <w:keepNext/>
      <w:keepLines/>
      <w:spacing w:before="200" w:after="0"/>
      <w:outlineLvl w:val="5"/>
    </w:pPr>
    <w:rPr>
      <w:rFonts w:asciiTheme="majorHAnsi" w:eastAsiaTheme="majorEastAsia" w:hAnsiTheme="majorHAnsi" w:cstheme="majorBidi"/>
      <w:iCs/>
      <w:color w:val="F8B323" w:themeColor="accent1"/>
      <w:sz w:val="22"/>
    </w:rPr>
  </w:style>
  <w:style w:type="paragraph" w:styleId="Heading7">
    <w:name w:val="heading 7"/>
    <w:basedOn w:val="Normal"/>
    <w:next w:val="Normal"/>
    <w:link w:val="Heading7Char"/>
    <w:uiPriority w:val="9"/>
    <w:semiHidden/>
    <w:unhideWhenUsed/>
    <w:qFormat/>
    <w:rsid w:val="004B7F3D"/>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B7F3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B7F3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B7F3D"/>
    <w:pPr>
      <w:numPr>
        <w:ilvl w:val="1"/>
      </w:numPr>
    </w:pPr>
    <w:rPr>
      <w:rFonts w:eastAsiaTheme="majorEastAsia" w:cstheme="majorBidi"/>
      <w:iCs/>
      <w:color w:val="2A1A00" w:themeColor="text2"/>
      <w:sz w:val="40"/>
      <w:szCs w:val="24"/>
    </w:rPr>
  </w:style>
  <w:style w:type="character" w:customStyle="1" w:styleId="SubtitleChar">
    <w:name w:val="Subtitle Char"/>
    <w:basedOn w:val="DefaultParagraphFont"/>
    <w:link w:val="Subtitle"/>
    <w:uiPriority w:val="11"/>
    <w:rsid w:val="004B7F3D"/>
    <w:rPr>
      <w:rFonts w:eastAsiaTheme="majorEastAsia" w:cstheme="majorBidi"/>
      <w:iCs/>
      <w:color w:val="2A1A00" w:themeColor="text2"/>
      <w:sz w:val="40"/>
      <w:szCs w:val="24"/>
    </w:rPr>
  </w:style>
  <w:style w:type="paragraph" w:styleId="Title">
    <w:name w:val="Title"/>
    <w:basedOn w:val="Normal"/>
    <w:next w:val="Normal"/>
    <w:link w:val="TitleChar"/>
    <w:uiPriority w:val="10"/>
    <w:qFormat/>
    <w:rsid w:val="004B7F3D"/>
    <w:pPr>
      <w:spacing w:after="120" w:line="240" w:lineRule="auto"/>
      <w:contextualSpacing/>
    </w:pPr>
    <w:rPr>
      <w:rFonts w:asciiTheme="majorHAnsi" w:eastAsiaTheme="majorEastAsia" w:hAnsiTheme="majorHAnsi" w:cstheme="majorBidi"/>
      <w:color w:val="2A1A00" w:themeColor="text2"/>
      <w:spacing w:val="30"/>
      <w:kern w:val="28"/>
      <w:sz w:val="96"/>
      <w:szCs w:val="52"/>
    </w:rPr>
  </w:style>
  <w:style w:type="character" w:customStyle="1" w:styleId="TitleChar">
    <w:name w:val="Title Char"/>
    <w:basedOn w:val="DefaultParagraphFont"/>
    <w:link w:val="Title"/>
    <w:uiPriority w:val="10"/>
    <w:rsid w:val="004B7F3D"/>
    <w:rPr>
      <w:rFonts w:asciiTheme="majorHAnsi" w:eastAsiaTheme="majorEastAsia" w:hAnsiTheme="majorHAnsi" w:cstheme="majorBidi"/>
      <w:color w:val="2A1A00" w:themeColor="text2"/>
      <w:spacing w:val="30"/>
      <w:kern w:val="28"/>
      <w:sz w:val="96"/>
      <w:szCs w:val="52"/>
    </w:rPr>
  </w:style>
  <w:style w:type="character" w:customStyle="1" w:styleId="Heading1Char">
    <w:name w:val="Heading 1 Char"/>
    <w:basedOn w:val="DefaultParagraphFont"/>
    <w:link w:val="Heading1"/>
    <w:uiPriority w:val="9"/>
    <w:rsid w:val="004B7F3D"/>
    <w:rPr>
      <w:rFonts w:asciiTheme="majorHAnsi" w:eastAsiaTheme="majorEastAsia" w:hAnsiTheme="majorHAnsi" w:cstheme="majorBidi"/>
      <w:bCs/>
      <w:color w:val="F8B323" w:themeColor="accent1"/>
      <w:spacing w:val="20"/>
      <w:sz w:val="32"/>
      <w:szCs w:val="28"/>
    </w:rPr>
  </w:style>
  <w:style w:type="paragraph" w:styleId="ListNumber">
    <w:name w:val="List Number"/>
    <w:basedOn w:val="Normal"/>
    <w:uiPriority w:val="13"/>
    <w:rsid w:val="004B7F3D"/>
    <w:pPr>
      <w:numPr>
        <w:numId w:val="29"/>
      </w:numPr>
    </w:pPr>
  </w:style>
  <w:style w:type="paragraph" w:styleId="IntenseQuote">
    <w:name w:val="Intense Quote"/>
    <w:basedOn w:val="Normal"/>
    <w:next w:val="Normal"/>
    <w:link w:val="IntenseQuoteChar"/>
    <w:uiPriority w:val="30"/>
    <w:qFormat/>
    <w:rsid w:val="004B7F3D"/>
    <w:pPr>
      <w:pBdr>
        <w:top w:val="single" w:sz="36" w:space="8" w:color="F8B323" w:themeColor="accent1"/>
        <w:left w:val="single" w:sz="36" w:space="8" w:color="F8B323" w:themeColor="accent1"/>
        <w:bottom w:val="single" w:sz="36" w:space="8" w:color="F8B323" w:themeColor="accent1"/>
        <w:right w:val="single" w:sz="36" w:space="8" w:color="F8B323" w:themeColor="accent1"/>
      </w:pBdr>
      <w:shd w:val="clear" w:color="auto" w:fill="F8B323"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paragraph" w:styleId="Quote">
    <w:name w:val="Quote"/>
    <w:basedOn w:val="Normal"/>
    <w:next w:val="Normal"/>
    <w:link w:val="QuoteChar"/>
    <w:uiPriority w:val="29"/>
    <w:qFormat/>
    <w:rsid w:val="004B7F3D"/>
    <w:pPr>
      <w:spacing w:after="0" w:line="360" w:lineRule="auto"/>
      <w:jc w:val="center"/>
    </w:pPr>
    <w:rPr>
      <w:rFonts w:eastAsiaTheme="minorEastAsia"/>
      <w:b/>
      <w:i/>
      <w:iCs/>
      <w:color w:val="F8B323" w:themeColor="accent1"/>
      <w:sz w:val="26"/>
    </w:rPr>
  </w:style>
  <w:style w:type="character" w:customStyle="1" w:styleId="QuoteChar">
    <w:name w:val="Quote Char"/>
    <w:basedOn w:val="DefaultParagraphFont"/>
    <w:link w:val="Quote"/>
    <w:uiPriority w:val="29"/>
    <w:rsid w:val="004B7F3D"/>
    <w:rPr>
      <w:rFonts w:eastAsiaTheme="minorEastAsia"/>
      <w:b/>
      <w:i/>
      <w:iCs/>
      <w:color w:val="F8B323" w:themeColor="accent1"/>
      <w:sz w:val="26"/>
    </w:rPr>
  </w:style>
  <w:style w:type="paragraph" w:styleId="ListBullet">
    <w:name w:val="List Bullet"/>
    <w:basedOn w:val="Normal"/>
    <w:uiPriority w:val="12"/>
    <w:qFormat/>
    <w:rsid w:val="004B7F3D"/>
    <w:pPr>
      <w:numPr>
        <w:numId w:val="28"/>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rsid w:val="004B7F3D"/>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sid w:val="004B7F3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B7F3D"/>
    <w:rPr>
      <w:rFonts w:asciiTheme="majorHAnsi" w:eastAsiaTheme="majorEastAsia" w:hAnsiTheme="majorHAnsi" w:cstheme="majorBidi"/>
      <w:iCs/>
      <w:color w:val="F8B323" w:themeColor="accent1"/>
    </w:rPr>
  </w:style>
  <w:style w:type="character" w:customStyle="1" w:styleId="Heading7Char">
    <w:name w:val="Heading 7 Char"/>
    <w:basedOn w:val="DefaultParagraphFont"/>
    <w:link w:val="Heading7"/>
    <w:uiPriority w:val="9"/>
    <w:semiHidden/>
    <w:rsid w:val="004B7F3D"/>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B7F3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B7F3D"/>
    <w:rPr>
      <w:rFonts w:asciiTheme="majorHAnsi" w:eastAsiaTheme="majorEastAsia" w:hAnsiTheme="majorHAnsi" w:cstheme="majorBidi"/>
      <w:i/>
      <w:iCs/>
      <w:color w:val="000000"/>
      <w:sz w:val="20"/>
      <w:szCs w:val="20"/>
    </w:rPr>
  </w:style>
  <w:style w:type="character" w:styleId="SubtleEmphasis">
    <w:name w:val="Subtle Emphasis"/>
    <w:basedOn w:val="DefaultParagraphFont"/>
    <w:uiPriority w:val="19"/>
    <w:qFormat/>
    <w:rsid w:val="004B7F3D"/>
    <w:rPr>
      <w:i/>
      <w:iCs/>
      <w:color w:val="000000"/>
    </w:rPr>
  </w:style>
  <w:style w:type="character" w:styleId="Emphasis">
    <w:name w:val="Emphasis"/>
    <w:basedOn w:val="DefaultParagraphFont"/>
    <w:uiPriority w:val="20"/>
    <w:qFormat/>
    <w:rsid w:val="004B7F3D"/>
    <w:rPr>
      <w:b/>
      <w:i/>
      <w:iCs/>
    </w:rPr>
  </w:style>
  <w:style w:type="character" w:styleId="IntenseEmphasis">
    <w:name w:val="Intense Emphasis"/>
    <w:basedOn w:val="DefaultParagraphFont"/>
    <w:uiPriority w:val="21"/>
    <w:qFormat/>
    <w:rsid w:val="004B7F3D"/>
    <w:rPr>
      <w:b/>
      <w:bCs/>
      <w:i/>
      <w:iCs/>
      <w:color w:val="F8B323" w:themeColor="accent1"/>
    </w:rPr>
  </w:style>
  <w:style w:type="character" w:styleId="SubtleReference">
    <w:name w:val="Subtle Reference"/>
    <w:basedOn w:val="DefaultParagraphFont"/>
    <w:uiPriority w:val="31"/>
    <w:qFormat/>
    <w:rsid w:val="004B7F3D"/>
    <w:rPr>
      <w:smallCaps/>
      <w:color w:val="000000"/>
      <w:u w:val="single"/>
    </w:rPr>
  </w:style>
  <w:style w:type="character" w:styleId="IntenseReference">
    <w:name w:val="Intense Reference"/>
    <w:basedOn w:val="DefaultParagraphFont"/>
    <w:uiPriority w:val="32"/>
    <w:qFormat/>
    <w:rsid w:val="004B7F3D"/>
    <w:rPr>
      <w:b w:val="0"/>
      <w:bCs/>
      <w:smallCaps/>
      <w:color w:val="F8B323" w:themeColor="accent1"/>
      <w:spacing w:val="5"/>
      <w:u w:val="single"/>
    </w:rPr>
  </w:style>
  <w:style w:type="character" w:styleId="BookTitle">
    <w:name w:val="Book Title"/>
    <w:basedOn w:val="DefaultParagraphFont"/>
    <w:uiPriority w:val="33"/>
    <w:qFormat/>
    <w:rsid w:val="004B7F3D"/>
    <w:rPr>
      <w:b/>
      <w:bCs/>
      <w:caps/>
      <w:smallCaps w:val="0"/>
      <w:color w:val="2A1A00" w:themeColor="text2"/>
      <w:spacing w:val="10"/>
    </w:rPr>
  </w:style>
  <w:style w:type="paragraph" w:styleId="Caption">
    <w:name w:val="caption"/>
    <w:basedOn w:val="Normal"/>
    <w:next w:val="Normal"/>
    <w:uiPriority w:val="35"/>
    <w:semiHidden/>
    <w:unhideWhenUsed/>
    <w:qFormat/>
    <w:rsid w:val="004B7F3D"/>
    <w:pPr>
      <w:spacing w:line="240" w:lineRule="auto"/>
    </w:pPr>
    <w:rPr>
      <w:rFonts w:asciiTheme="majorHAnsi" w:eastAsiaTheme="minorEastAsia" w:hAnsiTheme="majorHAnsi"/>
      <w:bCs/>
      <w:smallCaps/>
      <w:color w:val="2A1A00" w:themeColor="text2"/>
      <w:spacing w:val="6"/>
      <w:sz w:val="22"/>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sid w:val="004B7F3D"/>
    <w:pPr>
      <w:spacing w:after="0" w:line="240" w:lineRule="auto"/>
    </w:pPr>
  </w:style>
  <w:style w:type="character" w:customStyle="1" w:styleId="FooterChar">
    <w:name w:val="Footer Char"/>
    <w:basedOn w:val="DefaultParagraphFont"/>
    <w:link w:val="Footer"/>
    <w:uiPriority w:val="99"/>
    <w:rsid w:val="004B7F3D"/>
  </w:style>
  <w:style w:type="paragraph" w:styleId="TOCHeading">
    <w:name w:val="TOC Heading"/>
    <w:basedOn w:val="Heading1"/>
    <w:next w:val="Normal"/>
    <w:uiPriority w:val="39"/>
    <w:semiHidden/>
    <w:unhideWhenUsed/>
    <w:qFormat/>
    <w:rsid w:val="004B7F3D"/>
    <w:pPr>
      <w:spacing w:before="480" w:line="264" w:lineRule="auto"/>
      <w:outlineLvl w:val="9"/>
    </w:pPr>
    <w:rPr>
      <w:b/>
    </w:r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4B7F3D"/>
    <w:rPr>
      <w:rFonts w:asciiTheme="majorHAnsi" w:eastAsiaTheme="minorEastAsia" w:hAnsiTheme="majorHAnsi"/>
      <w:bCs/>
      <w:iCs/>
      <w:color w:val="FFFFFF" w:themeColor="background1"/>
      <w:sz w:val="28"/>
      <w:shd w:val="clear" w:color="auto" w:fill="F8B323" w:themeFill="accent1"/>
    </w:rPr>
  </w:style>
  <w:style w:type="character" w:customStyle="1" w:styleId="Heading2Char">
    <w:name w:val="Heading 2 Char"/>
    <w:basedOn w:val="DefaultParagraphFont"/>
    <w:link w:val="Heading2"/>
    <w:uiPriority w:val="9"/>
    <w:rsid w:val="004B7F3D"/>
    <w:rPr>
      <w:rFonts w:eastAsiaTheme="majorEastAsia" w:cstheme="majorBidi"/>
      <w:b/>
      <w:bCs/>
      <w:color w:val="F8B323" w:themeColor="accent1"/>
      <w:sz w:val="28"/>
      <w:szCs w:val="26"/>
    </w:rPr>
  </w:style>
  <w:style w:type="paragraph" w:styleId="Header">
    <w:name w:val="header"/>
    <w:basedOn w:val="Normal"/>
    <w:link w:val="HeaderChar"/>
    <w:uiPriority w:val="99"/>
    <w:rsid w:val="004B7F3D"/>
    <w:pPr>
      <w:spacing w:after="0" w:line="240" w:lineRule="auto"/>
    </w:pPr>
  </w:style>
  <w:style w:type="character" w:customStyle="1" w:styleId="Heading3Char">
    <w:name w:val="Heading 3 Char"/>
    <w:basedOn w:val="DefaultParagraphFont"/>
    <w:link w:val="Heading3"/>
    <w:uiPriority w:val="9"/>
    <w:semiHidden/>
    <w:rsid w:val="004B7F3D"/>
    <w:rPr>
      <w:rFonts w:asciiTheme="majorHAnsi" w:eastAsiaTheme="majorEastAsia" w:hAnsiTheme="majorHAnsi" w:cstheme="majorBidi"/>
      <w:bCs/>
      <w:color w:val="2A1A00" w:themeColor="text2"/>
      <w:spacing w:val="14"/>
      <w:sz w:val="24"/>
    </w:rPr>
  </w:style>
  <w:style w:type="character" w:customStyle="1" w:styleId="HeaderChar">
    <w:name w:val="Header Char"/>
    <w:basedOn w:val="DefaultParagraphFont"/>
    <w:link w:val="Header"/>
    <w:uiPriority w:val="99"/>
    <w:rsid w:val="004B7F3D"/>
  </w:style>
  <w:style w:type="character" w:customStyle="1" w:styleId="Heading4Char">
    <w:name w:val="Heading 4 Char"/>
    <w:basedOn w:val="DefaultParagraphFont"/>
    <w:link w:val="Heading4"/>
    <w:uiPriority w:val="9"/>
    <w:semiHidden/>
    <w:rsid w:val="004B7F3D"/>
    <w:rPr>
      <w:rFonts w:eastAsiaTheme="majorEastAsia" w:cstheme="majorBidi"/>
      <w:b/>
      <w:bCs/>
      <w:i/>
      <w:iCs/>
      <w:color w:val="000000"/>
      <w:sz w:val="24"/>
    </w:rPr>
  </w:style>
  <w:style w:type="character" w:styleId="Strong">
    <w:name w:val="Strong"/>
    <w:basedOn w:val="DefaultParagraphFont"/>
    <w:uiPriority w:val="22"/>
    <w:qFormat/>
    <w:rsid w:val="004B7F3D"/>
    <w:rPr>
      <w:b w:val="0"/>
      <w:bCs/>
      <w:i/>
      <w:color w:val="2A1A00" w:themeColor="text2"/>
    </w:rPr>
  </w:style>
  <w:style w:type="paragraph" w:styleId="NoSpacing">
    <w:name w:val="No Spacing"/>
    <w:link w:val="NoSpacingChar"/>
    <w:uiPriority w:val="1"/>
    <w:qFormat/>
    <w:rsid w:val="004B7F3D"/>
    <w:pPr>
      <w:spacing w:after="0" w:line="240" w:lineRule="auto"/>
    </w:pPr>
  </w:style>
  <w:style w:type="character" w:customStyle="1" w:styleId="NoSpacingChar">
    <w:name w:val="No Spacing Char"/>
    <w:basedOn w:val="DefaultParagraphFont"/>
    <w:link w:val="NoSpacing"/>
    <w:uiPriority w:val="1"/>
    <w:rsid w:val="004B7F3D"/>
  </w:style>
  <w:style w:type="paragraph" w:styleId="ListParagraph">
    <w:name w:val="List Paragraph"/>
    <w:basedOn w:val="Normal"/>
    <w:uiPriority w:val="34"/>
    <w:qFormat/>
    <w:rsid w:val="004B7F3D"/>
    <w:pPr>
      <w:spacing w:line="240" w:lineRule="auto"/>
      <w:ind w:left="720" w:hanging="288"/>
      <w:contextualSpacing/>
    </w:pPr>
    <w:rPr>
      <w:color w:val="2A1A00" w:themeColor="text2"/>
    </w:rPr>
  </w:style>
  <w:style w:type="paragraph" w:customStyle="1" w:styleId="PersonalName">
    <w:name w:val="Personal Name"/>
    <w:basedOn w:val="Title"/>
    <w:qFormat/>
    <w:rsid w:val="004B7F3D"/>
    <w:rPr>
      <w:b/>
      <w:caps/>
      <w:color w:val="000000"/>
      <w:sz w:val="28"/>
      <w:szCs w:val="28"/>
    </w:rPr>
  </w:style>
  <w:style w:type="character" w:styleId="Hyperlink">
    <w:name w:val="Hyperlink"/>
    <w:basedOn w:val="DefaultParagraphFont"/>
    <w:uiPriority w:val="99"/>
    <w:unhideWhenUsed/>
    <w:rsid w:val="00696E4C"/>
    <w:rPr>
      <w:color w:val="46B2B5" w:themeColor="hyperlink"/>
      <w:u w:val="single"/>
    </w:rPr>
  </w:style>
  <w:style w:type="character" w:styleId="UnresolvedMention">
    <w:name w:val="Unresolved Mention"/>
    <w:basedOn w:val="DefaultParagraphFont"/>
    <w:uiPriority w:val="99"/>
    <w:semiHidden/>
    <w:unhideWhenUsed/>
    <w:rsid w:val="00696E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23868">
      <w:bodyDiv w:val="1"/>
      <w:marLeft w:val="0"/>
      <w:marRight w:val="0"/>
      <w:marTop w:val="0"/>
      <w:marBottom w:val="0"/>
      <w:divBdr>
        <w:top w:val="none" w:sz="0" w:space="0" w:color="auto"/>
        <w:left w:val="none" w:sz="0" w:space="0" w:color="auto"/>
        <w:bottom w:val="none" w:sz="0" w:space="0" w:color="auto"/>
        <w:right w:val="none" w:sz="0" w:space="0" w:color="auto"/>
      </w:divBdr>
    </w:div>
    <w:div w:id="261571384">
      <w:bodyDiv w:val="1"/>
      <w:marLeft w:val="0"/>
      <w:marRight w:val="0"/>
      <w:marTop w:val="0"/>
      <w:marBottom w:val="0"/>
      <w:divBdr>
        <w:top w:val="none" w:sz="0" w:space="0" w:color="auto"/>
        <w:left w:val="none" w:sz="0" w:space="0" w:color="auto"/>
        <w:bottom w:val="none" w:sz="0" w:space="0" w:color="auto"/>
        <w:right w:val="none" w:sz="0" w:space="0" w:color="auto"/>
      </w:divBdr>
    </w:div>
    <w:div w:id="36879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amaro-tech/session-based-fashion-item-recommendation-with-aws-personalize-part-1-8410e85ccbae" TargetMode="External"/><Relationship Id="rId2" Type="http://schemas.openxmlformats.org/officeDocument/2006/relationships/numbering" Target="numbering.xml"/><Relationship Id="rId16" Type="http://schemas.openxmlformats.org/officeDocument/2006/relationships/hyperlink" Target="https://arxiv.org/pdf/1511.06939v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woorkar/Library/Containers/com.microsoft.Word/Data/Library/Application%20Support/Microsoft/Office/16.0/DTS/en-GB%7bF85A632B-5EB5-6A4A-8971-DB1B16025814%7d/%7b33B7B1BF-8FBB-AF4B-B53F-C1385C5A2F06%7dtf10002081.dotx"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697DD-C04D-AA43-AB0C-7CA06F9A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{33B7B1BF-8FBB-AF4B-B53F-C1385C5A2F06}tf10002081.dotx</Template>
  <TotalTime>191</TotalTime>
  <Pages>6</Pages>
  <Words>1235</Words>
  <Characters>7043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girish ewoorkar</cp:lastModifiedBy>
  <cp:revision>2</cp:revision>
  <dcterms:created xsi:type="dcterms:W3CDTF">2020-12-06T10:22:00Z</dcterms:created>
  <dcterms:modified xsi:type="dcterms:W3CDTF">2020-12-07T20:58:00Z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